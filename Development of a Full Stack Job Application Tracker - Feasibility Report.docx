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B7448BE" w14:textId="14EE5766" w:rsidR="00355AE4" w:rsidRDefault="00E20852" w:rsidP="00E20852">
      <w:pPr>
        <w:pStyle w:val="Photo"/>
      </w:pPr>
      <w:r>
        <w:rPr>
          <w:noProof/>
        </w:rPr>
        <mc:AlternateContent>
          <mc:Choice Requires="wpg">
            <w:drawing>
              <wp:anchor distT="0" distB="0" distL="114300" distR="114300" simplePos="0" relativeHeight="251660288" behindDoc="0" locked="0" layoutInCell="1" allowOverlap="1" wp14:anchorId="460D3B4D" wp14:editId="695559BA">
                <wp:simplePos x="0" y="0"/>
                <wp:positionH relativeFrom="margin">
                  <wp:align>right</wp:align>
                </wp:positionH>
                <wp:positionV relativeFrom="paragraph">
                  <wp:posOffset>800100</wp:posOffset>
                </wp:positionV>
                <wp:extent cx="5273040" cy="3488690"/>
                <wp:effectExtent l="0" t="0" r="3810" b="0"/>
                <wp:wrapSquare wrapText="bothSides"/>
                <wp:docPr id="1426186131" name="Group 3"/>
                <wp:cNvGraphicFramePr/>
                <a:graphic xmlns:a="http://schemas.openxmlformats.org/drawingml/2006/main">
                  <a:graphicData uri="http://schemas.microsoft.com/office/word/2010/wordprocessingGroup">
                    <wpg:wgp>
                      <wpg:cNvGrpSpPr/>
                      <wpg:grpSpPr>
                        <a:xfrm>
                          <a:off x="0" y="0"/>
                          <a:ext cx="5273040" cy="3488690"/>
                          <a:chOff x="0" y="0"/>
                          <a:chExt cx="5273040" cy="3488690"/>
                        </a:xfrm>
                      </wpg:grpSpPr>
                      <pic:pic xmlns:pic="http://schemas.openxmlformats.org/drawingml/2006/picture">
                        <pic:nvPicPr>
                          <pic:cNvPr id="906708325" name="Picture 1" descr="A clipboard with a pen and a picture of a person&#10;&#10;Description automatically generated"/>
                          <pic:cNvPicPr>
                            <a:picLocks noChangeAspect="1"/>
                          </pic:cNvPicPr>
                        </pic:nvPicPr>
                        <pic:blipFill rotWithShape="1">
                          <a:blip r:embed="rId7" cstate="print">
                            <a:extLst>
                              <a:ext uri="{28A0092B-C50C-407E-A947-70E740481C1C}">
                                <a14:useLocalDpi xmlns:a14="http://schemas.microsoft.com/office/drawing/2010/main" val="0"/>
                              </a:ext>
                            </a:extLst>
                          </a:blip>
                          <a:srcRect l="12280" r="12413" b="7525"/>
                          <a:stretch/>
                        </pic:blipFill>
                        <pic:spPr bwMode="auto">
                          <a:xfrm>
                            <a:off x="0" y="0"/>
                            <a:ext cx="2628900" cy="3486150"/>
                          </a:xfrm>
                          <a:prstGeom prst="rect">
                            <a:avLst/>
                          </a:prstGeom>
                          <a:ln>
                            <a:noFill/>
                          </a:ln>
                          <a:extLst>
                            <a:ext uri="{53640926-AAD7-44D8-BBD7-CCE9431645EC}">
                              <a14:shadowObscured xmlns:a14="http://schemas.microsoft.com/office/drawing/2010/main"/>
                            </a:ext>
                          </a:extLst>
                        </pic:spPr>
                      </pic:pic>
                      <pic:pic xmlns:pic="http://schemas.openxmlformats.org/drawingml/2006/picture">
                        <pic:nvPicPr>
                          <pic:cNvPr id="919996759" name="Picture 1"/>
                          <pic:cNvPicPr>
                            <a:picLocks noChangeAspect="1"/>
                          </pic:cNvPicPr>
                        </pic:nvPicPr>
                        <pic:blipFill rotWithShape="1">
                          <a:blip r:embed="rId8" cstate="print">
                            <a:extLst>
                              <a:ext uri="{28A0092B-C50C-407E-A947-70E740481C1C}">
                                <a14:useLocalDpi xmlns:a14="http://schemas.microsoft.com/office/drawing/2010/main" val="0"/>
                              </a:ext>
                            </a:extLst>
                          </a:blip>
                          <a:srcRect l="12642" r="12232" b="7860"/>
                          <a:stretch/>
                        </pic:blipFill>
                        <pic:spPr bwMode="auto">
                          <a:xfrm>
                            <a:off x="2638425" y="0"/>
                            <a:ext cx="2634615" cy="3488690"/>
                          </a:xfrm>
                          <a:prstGeom prst="rect">
                            <a:avLst/>
                          </a:prstGeom>
                          <a:ln>
                            <a:noFill/>
                          </a:ln>
                          <a:extLst>
                            <a:ext uri="{53640926-AAD7-44D8-BBD7-CCE9431645EC}">
                              <a14:shadowObscured xmlns:a14="http://schemas.microsoft.com/office/drawing/2010/main"/>
                            </a:ext>
                          </a:extLst>
                        </pic:spPr>
                      </pic:pic>
                    </wpg:wgp>
                  </a:graphicData>
                </a:graphic>
              </wp:anchor>
            </w:drawing>
          </mc:Choice>
          <mc:Fallback>
            <w:pict>
              <v:group w14:anchorId="695291ED" id="Group 3" o:spid="_x0000_s1026" style="position:absolute;margin-left:364pt;margin-top:63pt;width:415.2pt;height:274.7pt;z-index:251660288;mso-position-horizontal:right;mso-position-horizontal-relative:margin" coordsize="52730,3488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alt="A clipboard with a pen and a picture of a person&#10;&#10;Description automatically generated" style="position:absolute;width:26289;height:3486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">
                  <v:imagedata r:id="rId9" o:title="A clipboard with a pen and a picture of a person&#10;&#10;Description automatically generated" cropbottom="4932f" cropleft="8048f" cropright="8135f"/>
                </v:shape>
                <v:shape id="Picture 1" o:spid="_x0000_s1028" type="#_x0000_t75" style="position:absolute;left:26384;width:26346;height:3488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">
                  <v:imagedata r:id="rId10" o:title="" cropbottom="5151f" cropleft="8285f" cropright="8016f"/>
                </v:shape>
                <w10:wrap type="square" anchorx="margin"/>
              </v:group>
            </w:pict>
          </mc:Fallback>
        </mc:AlternateContent>
      </w:r>
      <w:r w:rsidR="000261E9" w:rsidRPr="000261E9">
        <w:rPr>
          <w:noProof/>
        </w:rPr>
        <w:t xml:space="preserve"> </w:t>
      </w:r>
    </w:p>
    <w:p w14:paraId="485BBE47" w14:textId="3E106B01" w:rsidR="00355AE4" w:rsidRDefault="00355AE4" w:rsidP="00C6554A">
      <w:pPr>
        <w:pStyle w:val="Title"/>
      </w:pPr>
    </w:p>
    <w:p w14:paraId="7F87E0D8" w14:textId="441172BB" w:rsidR="00C6554A" w:rsidRDefault="009422C7" w:rsidP="00C6554A">
      <w:pPr>
        <w:pStyle w:val="Title"/>
      </w:pPr>
      <w:r>
        <w:t>Development of a Full Stack Job Application Tracker</w:t>
      </w:r>
    </w:p>
    <w:p w14:paraId="1AC9BCE0" w14:textId="4740AF57" w:rsidR="00C6554A" w:rsidRPr="00D5413C" w:rsidRDefault="005311E8" w:rsidP="00C6554A">
      <w:pPr>
        <w:pStyle w:val="Subtitle"/>
      </w:pPr>
      <w:r>
        <w:t>Feasibility Report</w:t>
      </w:r>
    </w:p>
    <w:p w14:paraId="485FA156" w14:textId="2FA0753F" w:rsidR="00C6554A" w:rsidRDefault="009422C7" w:rsidP="00C6554A">
      <w:pPr>
        <w:pStyle w:val="ContactInfo"/>
      </w:pPr>
      <w:r>
        <w:t>Omar Rashad</w:t>
      </w:r>
      <w:r w:rsidR="00C6554A">
        <w:rPr>
          <w:lang w:val="en-GB" w:bidi="en-GB"/>
        </w:rPr>
        <w:br w:type="page"/>
      </w:r>
    </w:p>
    <w:p w14:paraId="737A2F1A" w14:textId="1C91A9FA" w:rsidR="00484107" w:rsidRDefault="007D7494" w:rsidP="00484107">
      <w:pPr>
        <w:pStyle w:val="Heading1"/>
      </w:pPr>
      <w:r>
        <w:lastRenderedPageBreak/>
        <w:t>Abstract</w:t>
      </w:r>
    </w:p>
    <w:p w14:paraId="59AF2685" w14:textId="7A97DC63" w:rsidR="00FD6B2A" w:rsidRDefault="000650E6">
      <w:r>
        <w:t>Designing a web application that meets the needs</w:t>
      </w:r>
      <w:r w:rsidR="00F547AB">
        <w:t xml:space="preserve"> of the en</w:t>
      </w:r>
      <w:r w:rsidR="00306156">
        <w:t xml:space="preserve">d users (Job Seekers) </w:t>
      </w:r>
      <w:r w:rsidR="00623FE4">
        <w:t xml:space="preserve">to be able to manage and follow up </w:t>
      </w:r>
      <w:r w:rsidR="00414BFA">
        <w:t xml:space="preserve">on their job applications. </w:t>
      </w:r>
      <w:r w:rsidR="00ED5503">
        <w:t xml:space="preserve">In the </w:t>
      </w:r>
      <w:r w:rsidR="00C074AE">
        <w:t>three months to July 2023 there are approximately 1.02 million job vacancies in the UK</w:t>
      </w:r>
      <w:r w:rsidR="00817158">
        <w:t xml:space="preserve"> with a 3.9% </w:t>
      </w:r>
      <w:r w:rsidR="00596A4A">
        <w:t>unemployment rate</w:t>
      </w:r>
      <w:r w:rsidR="000937B1">
        <w:t xml:space="preserve"> (Statista 2023). </w:t>
      </w:r>
      <w:r w:rsidR="000B64BE">
        <w:t>In comparison to the previous year</w:t>
      </w:r>
      <w:r w:rsidR="00884C81">
        <w:t xml:space="preserve">, the number of job vacancies </w:t>
      </w:r>
      <w:r w:rsidR="006A7879">
        <w:t>is</w:t>
      </w:r>
      <w:r w:rsidR="00884C81">
        <w:t xml:space="preserve"> still at very high levels</w:t>
      </w:r>
      <w:r w:rsidR="008C1619">
        <w:t xml:space="preserve">. This report examines the </w:t>
      </w:r>
      <w:r w:rsidR="00550CCF">
        <w:t xml:space="preserve">feasibility of an application that can potentially help those who are </w:t>
      </w:r>
      <w:r w:rsidR="00413599">
        <w:t>applying to a plethora of vacancies</w:t>
      </w:r>
      <w:r w:rsidR="00FD6B2A">
        <w:t xml:space="preserve"> to keep track of their applications.</w:t>
      </w:r>
    </w:p>
    <w:p w14:paraId="10ECE9A1" w14:textId="35B0D5E6" w:rsidR="00484107" w:rsidRDefault="00FD6B2A">
      <w:r>
        <w:t xml:space="preserve">Overall, the goal of this project is to reduce the </w:t>
      </w:r>
      <w:r w:rsidR="0098615C">
        <w:t>unemployment rate through the use of a user-friendly interface</w:t>
      </w:r>
      <w:r w:rsidR="006A7879">
        <w:t xml:space="preserve"> using a solution that will be decided after extensive background research and considerations of other factors. </w:t>
      </w:r>
      <w:r w:rsidR="00413599">
        <w:t xml:space="preserve">  </w:t>
      </w:r>
    </w:p>
    <w:p w14:paraId="16C452F3" w14:textId="77777777" w:rsidR="00613F1F" w:rsidRDefault="00613F1F"/>
    <w:p w14:paraId="73C1B6F5" w14:textId="77777777" w:rsidR="00613F1F" w:rsidRDefault="00613F1F"/>
    <w:p w14:paraId="55579E00" w14:textId="77777777" w:rsidR="006A0734" w:rsidRDefault="006A0734"/>
    <w:p w14:paraId="6B90007D" w14:textId="77777777" w:rsidR="006A0734" w:rsidRDefault="006A0734"/>
    <w:p w14:paraId="6E3E360F" w14:textId="77777777" w:rsidR="006A0734" w:rsidRDefault="006A0734"/>
    <w:p w14:paraId="793EC74E" w14:textId="77777777" w:rsidR="006A0734" w:rsidRDefault="006A0734"/>
    <w:p w14:paraId="227FC2AC" w14:textId="77777777" w:rsidR="006A0734" w:rsidRDefault="006A0734"/>
    <w:p w14:paraId="55856C36" w14:textId="77777777" w:rsidR="006A0734" w:rsidRDefault="006A0734"/>
    <w:p w14:paraId="46FAFED1" w14:textId="77777777" w:rsidR="006A0734" w:rsidRDefault="006A0734"/>
    <w:p w14:paraId="113554A4" w14:textId="77777777" w:rsidR="006A0734" w:rsidRDefault="006A0734"/>
    <w:p w14:paraId="0D6B70BF" w14:textId="77777777" w:rsidR="006A0734" w:rsidRDefault="006A0734"/>
    <w:p w14:paraId="053137EE" w14:textId="77777777" w:rsidR="006A0734" w:rsidRDefault="006A0734"/>
    <w:p w14:paraId="1979DBC3" w14:textId="77777777" w:rsidR="006A0734" w:rsidRDefault="006A0734"/>
    <w:p w14:paraId="10A04E1E" w14:textId="77777777" w:rsidR="006A0734" w:rsidRDefault="006A0734"/>
    <w:p w14:paraId="15A72EA8" w14:textId="77777777" w:rsidR="006A0734" w:rsidRDefault="006A0734"/>
    <w:p w14:paraId="5689C8D4" w14:textId="77777777" w:rsidR="006A0734" w:rsidRDefault="006A0734"/>
    <w:p w14:paraId="7E39BF61" w14:textId="77777777" w:rsidR="006A0734" w:rsidRDefault="006A0734"/>
    <w:p w14:paraId="49BFF1EF" w14:textId="77777777" w:rsidR="006A0734" w:rsidRDefault="006A0734"/>
    <w:p w14:paraId="2188DCBB" w14:textId="77777777" w:rsidR="006A0734" w:rsidRDefault="006A0734"/>
    <w:p w14:paraId="0C99A122" w14:textId="77777777" w:rsidR="006A0734" w:rsidRDefault="006A0734"/>
    <w:p w14:paraId="02CEEF60" w14:textId="3FCCE074" w:rsidR="006A0734" w:rsidRDefault="006A0734" w:rsidP="006A0734">
      <w:pPr>
        <w:pStyle w:val="Heading1"/>
      </w:pPr>
      <w:r>
        <w:lastRenderedPageBreak/>
        <w:t>Table of Contents</w:t>
      </w:r>
    </w:p>
    <w:p w14:paraId="766430FA" w14:textId="020A7F31" w:rsidR="006A0734" w:rsidRDefault="006A0734" w:rsidP="006A0734">
      <w:r>
        <w:t>Abstract</w:t>
      </w:r>
    </w:p>
    <w:p w14:paraId="0D55070C" w14:textId="5709396D" w:rsidR="00B457FD" w:rsidRDefault="00B457FD" w:rsidP="006A0734">
      <w:r>
        <w:t>Table of Contents</w:t>
      </w:r>
    </w:p>
    <w:p w14:paraId="757794B2" w14:textId="7C007835" w:rsidR="00B457FD" w:rsidRDefault="00B457FD" w:rsidP="006A0734">
      <w:r>
        <w:t>List of Tables</w:t>
      </w:r>
    </w:p>
    <w:p w14:paraId="47EF5C6C" w14:textId="61C3C075" w:rsidR="00B457FD" w:rsidRDefault="00B457FD" w:rsidP="006A0734">
      <w:r>
        <w:t>List of Figures</w:t>
      </w:r>
    </w:p>
    <w:p w14:paraId="0399682C" w14:textId="6308D178" w:rsidR="00B457FD" w:rsidRDefault="00B457FD" w:rsidP="006A0734">
      <w:r>
        <w:t>1</w:t>
      </w:r>
      <w:r>
        <w:tab/>
        <w:t>Project Overview</w:t>
      </w:r>
    </w:p>
    <w:p w14:paraId="70186962" w14:textId="272FC496" w:rsidR="00A51B1B" w:rsidRDefault="00A51B1B" w:rsidP="006A0734">
      <w:r>
        <w:t xml:space="preserve">         1.1</w:t>
      </w:r>
      <w:r>
        <w:tab/>
      </w:r>
      <w:r>
        <w:tab/>
      </w:r>
      <w:r w:rsidR="00C6046B">
        <w:t>Introduction</w:t>
      </w:r>
    </w:p>
    <w:p w14:paraId="5694C3EE" w14:textId="0389CBA1" w:rsidR="00C6046B" w:rsidRPr="006A0734" w:rsidRDefault="00C6046B" w:rsidP="00C6046B">
      <w:r>
        <w:t xml:space="preserve">         1.2</w:t>
      </w:r>
      <w:r>
        <w:tab/>
        <w:t xml:space="preserve">Aims and Objectives </w:t>
      </w:r>
    </w:p>
    <w:p w14:paraId="0FC8CE6F" w14:textId="080FBCB4" w:rsidR="00C6046B" w:rsidRPr="006A0734" w:rsidRDefault="00C6046B" w:rsidP="00C6046B">
      <w:r>
        <w:t xml:space="preserve">         1.3</w:t>
      </w:r>
      <w:r>
        <w:tab/>
        <w:t xml:space="preserve">Project Approach </w:t>
      </w:r>
    </w:p>
    <w:p w14:paraId="1A6D8D28" w14:textId="77777777" w:rsidR="00C6046B" w:rsidRDefault="00C6046B" w:rsidP="00C6046B">
      <w:r>
        <w:t xml:space="preserve">         1.4</w:t>
      </w:r>
      <w:r>
        <w:tab/>
        <w:t>Dissertation Outline</w:t>
      </w:r>
    </w:p>
    <w:p w14:paraId="3F7E05C0" w14:textId="77777777" w:rsidR="00B309BC" w:rsidRDefault="00C6046B" w:rsidP="00C6046B">
      <w:r>
        <w:t>2</w:t>
      </w:r>
      <w:r>
        <w:tab/>
      </w:r>
      <w:r w:rsidR="00B309BC">
        <w:t>Background</w:t>
      </w:r>
    </w:p>
    <w:p w14:paraId="1F6DBE06" w14:textId="1FF18A30" w:rsidR="00B309BC" w:rsidRPr="006A0734" w:rsidRDefault="00B309BC" w:rsidP="00B309BC">
      <w:r>
        <w:t xml:space="preserve">         2.1</w:t>
      </w:r>
      <w:r>
        <w:tab/>
        <w:t xml:space="preserve">Introduction </w:t>
      </w:r>
    </w:p>
    <w:p w14:paraId="71382EBF" w14:textId="40E02997" w:rsidR="00CB4647" w:rsidRDefault="00B309BC" w:rsidP="001C5DC0">
      <w:r>
        <w:t xml:space="preserve">         2.2</w:t>
      </w:r>
      <w:r>
        <w:tab/>
        <w:t xml:space="preserve">Case Studies </w:t>
      </w:r>
    </w:p>
    <w:p w14:paraId="136646AE" w14:textId="0EC65657" w:rsidR="00CB4647" w:rsidRPr="006A0734" w:rsidRDefault="00CB4647" w:rsidP="00CB4647">
      <w:r>
        <w:t xml:space="preserve">         2.</w:t>
      </w:r>
      <w:r w:rsidR="001C5DC0">
        <w:t>3</w:t>
      </w:r>
      <w:r>
        <w:tab/>
        <w:t xml:space="preserve">Limitations </w:t>
      </w:r>
    </w:p>
    <w:p w14:paraId="1FA9CFF8" w14:textId="77F9B76D" w:rsidR="00CB4647" w:rsidRPr="006A0734" w:rsidRDefault="00CB4647" w:rsidP="00CB4647">
      <w:r>
        <w:t xml:space="preserve">         2.</w:t>
      </w:r>
      <w:r w:rsidR="001C5DC0">
        <w:t>4</w:t>
      </w:r>
      <w:r>
        <w:tab/>
        <w:t xml:space="preserve">Summary </w:t>
      </w:r>
    </w:p>
    <w:p w14:paraId="290DE891" w14:textId="74CAD7AD" w:rsidR="00B309BC" w:rsidRDefault="00B309BC" w:rsidP="00B309BC">
      <w:r>
        <w:t xml:space="preserve"> </w:t>
      </w:r>
      <w:r w:rsidR="00E2369A">
        <w:t>3.</w:t>
      </w:r>
      <w:r w:rsidR="00E2369A">
        <w:tab/>
        <w:t>Design</w:t>
      </w:r>
    </w:p>
    <w:p w14:paraId="6FCA3F25" w14:textId="4819FC0F" w:rsidR="00E2369A" w:rsidRPr="006A0734" w:rsidRDefault="00E2369A" w:rsidP="00E2369A">
      <w:r>
        <w:t xml:space="preserve">         3.1</w:t>
      </w:r>
      <w:r>
        <w:tab/>
        <w:t xml:space="preserve">Introduction </w:t>
      </w:r>
    </w:p>
    <w:p w14:paraId="11F318C9" w14:textId="2E01A9A2" w:rsidR="00E2369A" w:rsidRDefault="00E2369A" w:rsidP="00665734">
      <w:r>
        <w:t xml:space="preserve">         3.2</w:t>
      </w:r>
      <w:r>
        <w:tab/>
      </w:r>
      <w:r w:rsidR="00197F6A">
        <w:t>System Requirements</w:t>
      </w:r>
    </w:p>
    <w:p w14:paraId="66DA828D" w14:textId="13E5EDDB" w:rsidR="006A1CA4" w:rsidRPr="006A0734" w:rsidRDefault="006A1CA4" w:rsidP="00665734">
      <w:r>
        <w:t xml:space="preserve">         3.3</w:t>
      </w:r>
      <w:r>
        <w:tab/>
        <w:t>Requirements Breakdown</w:t>
      </w:r>
    </w:p>
    <w:p w14:paraId="27E26271" w14:textId="75A8CBFE" w:rsidR="00E2369A" w:rsidRDefault="00E2369A" w:rsidP="00E2369A">
      <w:r>
        <w:t xml:space="preserve">         3.</w:t>
      </w:r>
      <w:r w:rsidR="006A1CA4">
        <w:t>4</w:t>
      </w:r>
      <w:r>
        <w:tab/>
      </w:r>
      <w:r w:rsidR="00197F6A">
        <w:t>Summary</w:t>
      </w:r>
    </w:p>
    <w:p w14:paraId="235F02D1" w14:textId="4745388D" w:rsidR="00197F6A" w:rsidRDefault="00197F6A" w:rsidP="00E2369A">
      <w:r>
        <w:t>4.</w:t>
      </w:r>
      <w:r>
        <w:tab/>
        <w:t>Conclusion</w:t>
      </w:r>
      <w:r w:rsidR="0040453F">
        <w:t>s</w:t>
      </w:r>
    </w:p>
    <w:p w14:paraId="1C168546" w14:textId="5E510EDC" w:rsidR="0040453F" w:rsidRPr="006A0734" w:rsidRDefault="0040453F" w:rsidP="0040453F">
      <w:r>
        <w:t xml:space="preserve">         4.1</w:t>
      </w:r>
      <w:r>
        <w:tab/>
        <w:t xml:space="preserve">Introduction </w:t>
      </w:r>
    </w:p>
    <w:p w14:paraId="5B2F6E82" w14:textId="77777777" w:rsidR="00665734" w:rsidRDefault="0040453F" w:rsidP="00E2369A">
      <w:r>
        <w:t xml:space="preserve">         4.2</w:t>
      </w:r>
      <w:r>
        <w:tab/>
        <w:t xml:space="preserve">Summary of Report </w:t>
      </w:r>
    </w:p>
    <w:p w14:paraId="5B1DAA2E" w14:textId="3BB2F360" w:rsidR="0040453F" w:rsidRDefault="00665734" w:rsidP="00E2369A">
      <w:r>
        <w:t>References</w:t>
      </w:r>
    </w:p>
    <w:p w14:paraId="43822B83" w14:textId="77777777" w:rsidR="00665734" w:rsidRDefault="00665734" w:rsidP="00E2369A"/>
    <w:p w14:paraId="7F127FA7" w14:textId="57924386" w:rsidR="005457C8" w:rsidRDefault="005457C8" w:rsidP="005457C8">
      <w:pPr>
        <w:pStyle w:val="Heading1"/>
      </w:pPr>
      <w:r>
        <w:lastRenderedPageBreak/>
        <w:t>1</w:t>
      </w:r>
      <w:r>
        <w:tab/>
        <w:t>Project Overview</w:t>
      </w:r>
    </w:p>
    <w:p w14:paraId="17116A74" w14:textId="0F9D2FC4" w:rsidR="005457C8" w:rsidRDefault="004E0EC4" w:rsidP="004E0EC4">
      <w:pPr>
        <w:pStyle w:val="Heading3"/>
      </w:pPr>
      <w:r>
        <w:t>1.1</w:t>
      </w:r>
      <w:r>
        <w:tab/>
        <w:t>Introduction</w:t>
      </w:r>
    </w:p>
    <w:p w14:paraId="769F141A" w14:textId="2CB31EC4" w:rsidR="004E0EC4" w:rsidRDefault="004E0EC4" w:rsidP="004E0EC4">
      <w:r>
        <w:t xml:space="preserve">In this project I aim to address the issue of </w:t>
      </w:r>
      <w:r w:rsidR="00E863C7">
        <w:t>lack of a concentrated application that can manage users job applications</w:t>
      </w:r>
      <w:r w:rsidR="009B0758">
        <w:t xml:space="preserve">. With the constant need for jobs to be filled and the endless flow of applications a user </w:t>
      </w:r>
      <w:r w:rsidR="00CB238F">
        <w:t>will be submitting, the need for a s</w:t>
      </w:r>
      <w:r w:rsidR="00E66E17">
        <w:t>ystem to keep on top of the</w:t>
      </w:r>
      <w:r w:rsidR="0023144E">
        <w:t>m</w:t>
      </w:r>
      <w:r w:rsidR="00E66E17">
        <w:t xml:space="preserve"> is ever growing. The project </w:t>
      </w:r>
      <w:r w:rsidR="00156161">
        <w:t xml:space="preserve">will </w:t>
      </w:r>
      <w:r w:rsidR="00E66E17">
        <w:t xml:space="preserve">focus on developing a web application that utilizes </w:t>
      </w:r>
      <w:r w:rsidR="003E13DA">
        <w:t xml:space="preserve">tools and technologies such as a MySQL Database, Java Spring Boot and React to give </w:t>
      </w:r>
      <w:r w:rsidR="003E62BF">
        <w:t xml:space="preserve">users </w:t>
      </w:r>
      <w:r w:rsidR="0023144E">
        <w:t>an</w:t>
      </w:r>
      <w:r w:rsidR="003E62BF">
        <w:t xml:space="preserve"> organized way of reviewing their job applications</w:t>
      </w:r>
      <w:r w:rsidR="0023144E">
        <w:t xml:space="preserve"> thereby diminishing the use of multiple job boards to </w:t>
      </w:r>
      <w:r w:rsidR="002E7EF0">
        <w:t>track the progress of jobs applied through them.</w:t>
      </w:r>
    </w:p>
    <w:p w14:paraId="0DB28CF0" w14:textId="6EB01F90" w:rsidR="005803CF" w:rsidRDefault="005803CF" w:rsidP="004E0EC4">
      <w:r>
        <w:t xml:space="preserve">The database, like many applications, is </w:t>
      </w:r>
      <w:r w:rsidR="002614D2">
        <w:t>a core component of the syste</w:t>
      </w:r>
      <w:r w:rsidR="008B74BC">
        <w:t xml:space="preserve">m. It </w:t>
      </w:r>
      <w:r w:rsidR="003A68C2">
        <w:t xml:space="preserve">will be </w:t>
      </w:r>
      <w:r w:rsidR="008B74BC">
        <w:t xml:space="preserve">designed </w:t>
      </w:r>
      <w:r w:rsidR="00776F0D">
        <w:t>based on a</w:t>
      </w:r>
      <w:r w:rsidR="000F0B1F">
        <w:t xml:space="preserve">n Entity-Relationship Diagram (ERD). This will </w:t>
      </w:r>
      <w:r w:rsidR="003A68C2">
        <w:t>allow me</w:t>
      </w:r>
      <w:r w:rsidR="000F0B1F">
        <w:t xml:space="preserve"> to create a </w:t>
      </w:r>
      <w:r w:rsidR="003A68C2">
        <w:t>scalable</w:t>
      </w:r>
      <w:r w:rsidR="00A909D0">
        <w:t xml:space="preserve"> and efficient system that can handle many variables such as number of users and amount of data. I will </w:t>
      </w:r>
      <w:r w:rsidR="003A68C2">
        <w:t>also be</w:t>
      </w:r>
      <w:r w:rsidR="00A909D0">
        <w:t xml:space="preserve"> conducting </w:t>
      </w:r>
      <w:r w:rsidR="003A68C2">
        <w:t>normalization so that it reduces data redundancy and improves data integrity.</w:t>
      </w:r>
    </w:p>
    <w:p w14:paraId="5E2EB0E8" w14:textId="69888E76" w:rsidR="000E7B93" w:rsidRDefault="00156161" w:rsidP="00702F1B">
      <w:r>
        <w:t>The system also involves creating a user interface that guides the users through the process of managing their job applications</w:t>
      </w:r>
      <w:r w:rsidR="00B4410B">
        <w:t xml:space="preserve">. I will be conducting extensive testing to ensure that </w:t>
      </w:r>
      <w:r w:rsidR="008F644D">
        <w:t>the system is functioning as expected.</w:t>
      </w:r>
    </w:p>
    <w:p w14:paraId="5078C1C4" w14:textId="10A288A4" w:rsidR="00702F1B" w:rsidRDefault="00702F1B" w:rsidP="00702F1B">
      <w:pPr>
        <w:pStyle w:val="Heading3"/>
      </w:pPr>
      <w:r>
        <w:t>1.</w:t>
      </w:r>
      <w:r w:rsidR="00311A1F">
        <w:t>2</w:t>
      </w:r>
      <w:r>
        <w:tab/>
      </w:r>
      <w:r w:rsidR="00311A1F">
        <w:t>Aims and Objectives</w:t>
      </w:r>
    </w:p>
    <w:p w14:paraId="20008EF3" w14:textId="7399F6A1" w:rsidR="00702F1B" w:rsidRDefault="00541A18" w:rsidP="00702F1B">
      <w:r>
        <w:t>To achieve this aim, the following objectives must be completed:</w:t>
      </w:r>
    </w:p>
    <w:p w14:paraId="73B5F487" w14:textId="16F48738" w:rsidR="00541A18" w:rsidRDefault="00141AFD" w:rsidP="00541A18">
      <w:pPr>
        <w:pStyle w:val="ListParagraph"/>
        <w:numPr>
          <w:ilvl w:val="0"/>
          <w:numId w:val="19"/>
        </w:numPr>
      </w:pPr>
      <w:r>
        <w:t>Conduct research into job application trackers</w:t>
      </w:r>
      <w:r w:rsidR="006E27A4">
        <w:t xml:space="preserve"> and related subjects</w:t>
      </w:r>
    </w:p>
    <w:p w14:paraId="59982795" w14:textId="16D8010B" w:rsidR="006E27A4" w:rsidRDefault="006E27A4" w:rsidP="00541A18">
      <w:pPr>
        <w:pStyle w:val="ListParagraph"/>
        <w:numPr>
          <w:ilvl w:val="0"/>
          <w:numId w:val="19"/>
        </w:numPr>
      </w:pPr>
      <w:r>
        <w:t>Based on the literature, the requirements are</w:t>
      </w:r>
      <w:r w:rsidR="00B429AD">
        <w:t xml:space="preserve"> to develop a web application with a graphical user interface</w:t>
      </w:r>
      <w:r w:rsidR="00344FA6">
        <w:t>, database with correct data and a method to allow users to manage their applications</w:t>
      </w:r>
      <w:r w:rsidR="00C237CE">
        <w:t>.</w:t>
      </w:r>
    </w:p>
    <w:p w14:paraId="3A67D488" w14:textId="03FDFA4F" w:rsidR="00C237CE" w:rsidRDefault="00C237CE" w:rsidP="00541A18">
      <w:pPr>
        <w:pStyle w:val="ListParagraph"/>
        <w:numPr>
          <w:ilvl w:val="0"/>
          <w:numId w:val="19"/>
        </w:numPr>
      </w:pPr>
      <w:r>
        <w:t xml:space="preserve">Following strategies of the two previous </w:t>
      </w:r>
      <w:r w:rsidR="004C52ED">
        <w:t>objectives</w:t>
      </w:r>
      <w:r w:rsidR="00A0616C">
        <w:t>, create and design an application that results in a functioning system</w:t>
      </w:r>
      <w:r w:rsidR="004C52ED">
        <w:t>.</w:t>
      </w:r>
    </w:p>
    <w:p w14:paraId="739AA41E" w14:textId="0C2EBF0B" w:rsidR="00A0616C" w:rsidRDefault="005E35C9" w:rsidP="00541A18">
      <w:pPr>
        <w:pStyle w:val="ListParagraph"/>
        <w:numPr>
          <w:ilvl w:val="0"/>
          <w:numId w:val="19"/>
        </w:numPr>
      </w:pPr>
      <w:r>
        <w:t xml:space="preserve">Plan a series of tests to show that the system executes operations using various </w:t>
      </w:r>
      <w:r w:rsidR="00A050EE">
        <w:t>appropriate testing procedures to ensure that the system is working as expected.</w:t>
      </w:r>
    </w:p>
    <w:p w14:paraId="23D2502F" w14:textId="439FC30F" w:rsidR="00A050EE" w:rsidRDefault="00A050EE" w:rsidP="00541A18">
      <w:pPr>
        <w:pStyle w:val="ListParagraph"/>
        <w:numPr>
          <w:ilvl w:val="0"/>
          <w:numId w:val="19"/>
        </w:numPr>
      </w:pPr>
      <w:r>
        <w:t xml:space="preserve">Conduct </w:t>
      </w:r>
      <w:r w:rsidR="007D65C9">
        <w:t>a</w:t>
      </w:r>
      <w:r w:rsidR="004C52ED">
        <w:t>n</w:t>
      </w:r>
      <w:r w:rsidR="007D65C9">
        <w:t xml:space="preserve"> evaluation of the system</w:t>
      </w:r>
      <w:r w:rsidR="004C52ED">
        <w:t>.</w:t>
      </w:r>
    </w:p>
    <w:p w14:paraId="5BC9DACA" w14:textId="6EEB32CB" w:rsidR="00311A1F" w:rsidRDefault="00311A1F" w:rsidP="00311A1F">
      <w:pPr>
        <w:pStyle w:val="Heading3"/>
      </w:pPr>
      <w:r>
        <w:t>1.3</w:t>
      </w:r>
      <w:r>
        <w:tab/>
        <w:t>Project Approach</w:t>
      </w:r>
    </w:p>
    <w:p w14:paraId="6B775377" w14:textId="42E1EAA2" w:rsidR="00311A1F" w:rsidRDefault="007D65C9" w:rsidP="00311A1F">
      <w:r>
        <w:t xml:space="preserve">To fulfil the objectives described above, the following </w:t>
      </w:r>
      <w:r w:rsidR="00FD5F79">
        <w:t>methods must be accomplished:</w:t>
      </w:r>
    </w:p>
    <w:p w14:paraId="5D6153A7" w14:textId="3694B200" w:rsidR="00FD5F79" w:rsidRDefault="00FD5F79" w:rsidP="00FD5F79">
      <w:pPr>
        <w:pStyle w:val="ListParagraph"/>
        <w:numPr>
          <w:ilvl w:val="0"/>
          <w:numId w:val="20"/>
        </w:numPr>
      </w:pPr>
      <w:r>
        <w:t xml:space="preserve">Background Research – </w:t>
      </w:r>
      <w:r w:rsidR="009C7EDA">
        <w:t xml:space="preserve">Relevant academic literature must be read and examined to get a good understanding of the various approaches </w:t>
      </w:r>
      <w:r w:rsidR="00B1797A">
        <w:t xml:space="preserve">that have been implemented in similar projects. This will establish the </w:t>
      </w:r>
      <w:r w:rsidR="000271F4">
        <w:t>necessary</w:t>
      </w:r>
      <w:r w:rsidR="00B1797A">
        <w:t xml:space="preserve"> tools and procedures required to develop a solution to the problem</w:t>
      </w:r>
      <w:r w:rsidR="000271F4">
        <w:t>.</w:t>
      </w:r>
    </w:p>
    <w:p w14:paraId="44214659" w14:textId="08E70706" w:rsidR="00FD5F79" w:rsidRDefault="00FD5F79" w:rsidP="00FD5F79">
      <w:pPr>
        <w:pStyle w:val="ListParagraph"/>
        <w:numPr>
          <w:ilvl w:val="0"/>
          <w:numId w:val="20"/>
        </w:numPr>
      </w:pPr>
      <w:r>
        <w:t xml:space="preserve">Design – </w:t>
      </w:r>
      <w:r w:rsidR="000271F4">
        <w:t>This approach will rely on findings from the background research</w:t>
      </w:r>
      <w:r w:rsidR="001A5865">
        <w:t xml:space="preserve"> approach. The software development </w:t>
      </w:r>
      <w:r w:rsidR="00CF1705">
        <w:t>methodology that will be undertaken for this project is Agile</w:t>
      </w:r>
      <w:r w:rsidR="00572269">
        <w:t xml:space="preserve">. The front-end interface will be conducted by drawing out </w:t>
      </w:r>
      <w:r w:rsidR="00572269">
        <w:lastRenderedPageBreak/>
        <w:t>low-fidelity sketches</w:t>
      </w:r>
      <w:r w:rsidR="002F3E0C">
        <w:t>. A selection of ER Diagrams and User Stories will be created to demonstrate the functionality of the system.</w:t>
      </w:r>
    </w:p>
    <w:p w14:paraId="3483C54A" w14:textId="3A28CCB6" w:rsidR="00FD5F79" w:rsidRDefault="00DB702F" w:rsidP="00FD5F79">
      <w:pPr>
        <w:pStyle w:val="ListParagraph"/>
        <w:numPr>
          <w:ilvl w:val="0"/>
          <w:numId w:val="20"/>
        </w:numPr>
      </w:pPr>
      <w:r>
        <w:t xml:space="preserve">Implementation </w:t>
      </w:r>
      <w:r w:rsidR="002F3E0C">
        <w:t>–</w:t>
      </w:r>
      <w:r>
        <w:t xml:space="preserve"> </w:t>
      </w:r>
      <w:r w:rsidR="002F3E0C">
        <w:t>An initial sof</w:t>
      </w:r>
      <w:r w:rsidR="002C0B71">
        <w:t xml:space="preserve">tware solution will be </w:t>
      </w:r>
      <w:r w:rsidR="00E72C4C">
        <w:t>implemented,</w:t>
      </w:r>
      <w:r w:rsidR="002C0B71">
        <w:t xml:space="preserve"> and Spring will be used to create the services and connections to the database to achieve the goal of the project. React will also </w:t>
      </w:r>
      <w:r w:rsidR="003F125A">
        <w:t xml:space="preserve">be </w:t>
      </w:r>
      <w:r w:rsidR="00E72C4C">
        <w:t>utilized</w:t>
      </w:r>
      <w:r w:rsidR="003F125A">
        <w:t xml:space="preserve"> to create the Graphical User Interface for users to interact with the application.</w:t>
      </w:r>
    </w:p>
    <w:p w14:paraId="2D4EAF6C" w14:textId="08334F1F" w:rsidR="00DB702F" w:rsidRDefault="00DB702F" w:rsidP="00FD5F79">
      <w:pPr>
        <w:pStyle w:val="ListParagraph"/>
        <w:numPr>
          <w:ilvl w:val="0"/>
          <w:numId w:val="20"/>
        </w:numPr>
      </w:pPr>
      <w:r>
        <w:t xml:space="preserve">Testing </w:t>
      </w:r>
      <w:r w:rsidR="00E72C4C">
        <w:t>–</w:t>
      </w:r>
      <w:r>
        <w:t xml:space="preserve"> </w:t>
      </w:r>
      <w:r w:rsidR="00E72C4C">
        <w:t xml:space="preserve">The web application will be tested following </w:t>
      </w:r>
      <w:r w:rsidR="00961C0F">
        <w:t xml:space="preserve">a test plan using appropriate testing techniques and measurements to ensure the functionality of the application has been met to high </w:t>
      </w:r>
      <w:r w:rsidR="00EC6814">
        <w:t>standards.</w:t>
      </w:r>
    </w:p>
    <w:p w14:paraId="50D49DFE" w14:textId="00F64BD8" w:rsidR="00DB702F" w:rsidRDefault="00DB702F" w:rsidP="00FD5F79">
      <w:pPr>
        <w:pStyle w:val="ListParagraph"/>
        <w:numPr>
          <w:ilvl w:val="0"/>
          <w:numId w:val="20"/>
        </w:numPr>
      </w:pPr>
      <w:r>
        <w:t xml:space="preserve">Evaluation </w:t>
      </w:r>
      <w:r w:rsidR="00EC6814">
        <w:t>–</w:t>
      </w:r>
      <w:r>
        <w:t xml:space="preserve"> </w:t>
      </w:r>
      <w:r w:rsidR="00EC6814">
        <w:t xml:space="preserve">This final approach will determine the outcome of the project </w:t>
      </w:r>
      <w:r w:rsidR="00CA6D0F">
        <w:t>has on meeting its aim. This is achieved by evaluating the testing results.</w:t>
      </w:r>
    </w:p>
    <w:p w14:paraId="33B1CA29" w14:textId="0B835222" w:rsidR="00311A1F" w:rsidRDefault="00311A1F" w:rsidP="00311A1F">
      <w:pPr>
        <w:pStyle w:val="Heading3"/>
      </w:pPr>
      <w:r>
        <w:t>1.4</w:t>
      </w:r>
      <w:r>
        <w:tab/>
      </w:r>
      <w:r w:rsidR="00A056DF">
        <w:t>Report Outline</w:t>
      </w:r>
    </w:p>
    <w:p w14:paraId="46D8FF1F" w14:textId="49B91DC0" w:rsidR="007562BD" w:rsidRPr="00196F8A" w:rsidRDefault="00A056DF" w:rsidP="007562BD">
      <w:r>
        <w:t>The structure of this report on the application mentioned</w:t>
      </w:r>
      <w:r w:rsidR="008A66B1">
        <w:t xml:space="preserve"> consists of 3 Chapters as shown in the flowchart below:</w:t>
      </w:r>
    </w:p>
    <w:p w14:paraId="0DC01704" w14:textId="77777777" w:rsidR="007562BD" w:rsidRPr="00196F8A" w:rsidRDefault="007562BD" w:rsidP="007562BD">
      <w:r w:rsidRPr="00196F8A">
        <w:rPr>
          <w:noProof/>
        </w:rPr>
        <mc:AlternateContent>
          <mc:Choice Requires="wps">
            <w:drawing>
              <wp:anchor distT="0" distB="0" distL="114300" distR="114300" simplePos="0" relativeHeight="251662336" behindDoc="0" locked="0" layoutInCell="1" allowOverlap="1" wp14:anchorId="73761646" wp14:editId="14416801">
                <wp:simplePos x="0" y="0"/>
                <wp:positionH relativeFrom="margin">
                  <wp:align>center</wp:align>
                </wp:positionH>
                <wp:positionV relativeFrom="paragraph">
                  <wp:posOffset>5715</wp:posOffset>
                </wp:positionV>
                <wp:extent cx="4267200" cy="923925"/>
                <wp:effectExtent l="0" t="0" r="19050" b="28575"/>
                <wp:wrapNone/>
                <wp:docPr id="3" name="Alternative Process 3"/>
                <wp:cNvGraphicFramePr/>
                <a:graphic xmlns:a="http://schemas.openxmlformats.org/drawingml/2006/main">
                  <a:graphicData uri="http://schemas.microsoft.com/office/word/2010/wordprocessingShape">
                    <wps:wsp>
                      <wps:cNvSpPr/>
                      <wps:spPr>
                        <a:xfrm>
                          <a:off x="0" y="0"/>
                          <a:ext cx="4267200" cy="9239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3B09CC9F" w14:textId="77777777" w:rsidR="007562BD" w:rsidRPr="0035332E" w:rsidRDefault="007562BD" w:rsidP="007562BD">
                            <w:pPr>
                              <w:jc w:val="center"/>
                              <w:rPr>
                                <w:lang w:val="en-GB"/>
                              </w:rPr>
                            </w:pPr>
                            <w:r w:rsidRPr="00891039">
                              <w:rPr>
                                <w:b/>
                                <w:bCs/>
                                <w:lang w:val="en-GB"/>
                              </w:rPr>
                              <w:t>Chapter 2: Literature Review –</w:t>
                            </w:r>
                            <w:r>
                              <w:rPr>
                                <w:lang w:val="en-GB"/>
                              </w:rPr>
                              <w:t xml:space="preserve"> Analysis of related literature and similar projects and existing applications. It identifies key solutions and the limitations of such solution.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3761646"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Alternative Process 3" o:spid="_x0000_s1026" type="#_x0000_t176" style="position:absolute;margin-left:0;margin-top:.45pt;width:336pt;height:72.75pt;z-index:25166233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" fillcolor="white [3201]" strokecolor="black [3200]" strokeweight="2pt">
                <v:textbox>
                  <w:txbxContent>
                    <w:p w14:paraId="3B09CC9F" w14:textId="77777777" w:rsidR="007562BD" w:rsidRPr="0035332E" w:rsidRDefault="007562BD" w:rsidP="007562BD">
                      <w:pPr>
                        <w:jc w:val="center"/>
                        <w:rPr>
                          <w:lang w:val="en-GB"/>
                        </w:rPr>
                      </w:pPr>
                      <w:r w:rsidRPr="00891039">
                        <w:rPr>
                          <w:b/>
                          <w:bCs/>
                          <w:lang w:val="en-GB"/>
                        </w:rPr>
                        <w:t>Chapter 2: Literature Review –</w:t>
                      </w:r>
                      <w:r>
                        <w:rPr>
                          <w:lang w:val="en-GB"/>
                        </w:rPr>
                        <w:t xml:space="preserve"> Analysis of related literature and similar projects and existing applications. It identifies key solutions and the limitations of such solution.</w:t>
                      </w:r>
                    </w:p>
                  </w:txbxContent>
                </v:textbox>
                <w10:wrap anchorx="margin"/>
              </v:shape>
            </w:pict>
          </mc:Fallback>
        </mc:AlternateContent>
      </w:r>
    </w:p>
    <w:p w14:paraId="1D3FA443" w14:textId="77777777" w:rsidR="007562BD" w:rsidRPr="00196F8A" w:rsidRDefault="007562BD" w:rsidP="007562BD">
      <w:r w:rsidRPr="00196F8A">
        <w:rPr>
          <w:noProof/>
        </w:rPr>
        <mc:AlternateContent>
          <mc:Choice Requires="wps">
            <w:drawing>
              <wp:anchor distT="0" distB="0" distL="114300" distR="114300" simplePos="0" relativeHeight="251669504" behindDoc="0" locked="0" layoutInCell="1" allowOverlap="1" wp14:anchorId="2C3FA97C" wp14:editId="176095EC">
                <wp:simplePos x="0" y="0"/>
                <wp:positionH relativeFrom="margin">
                  <wp:align>right</wp:align>
                </wp:positionH>
                <wp:positionV relativeFrom="paragraph">
                  <wp:posOffset>53340</wp:posOffset>
                </wp:positionV>
                <wp:extent cx="476250" cy="1257300"/>
                <wp:effectExtent l="0" t="0" r="19050" b="19050"/>
                <wp:wrapNone/>
                <wp:docPr id="10" name="Arrow: Curved Left 10"/>
                <wp:cNvGraphicFramePr/>
                <a:graphic xmlns:a="http://schemas.openxmlformats.org/drawingml/2006/main">
                  <a:graphicData uri="http://schemas.microsoft.com/office/word/2010/wordprocessingShape">
                    <wps:wsp>
                      <wps:cNvSpPr/>
                      <wps:spPr>
                        <a:xfrm>
                          <a:off x="0" y="0"/>
                          <a:ext cx="476250" cy="1257300"/>
                        </a:xfrm>
                        <a:prstGeom prst="curved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B0DE159" id="_x0000_t103" coordsize="21600,21600" o:spt="103" adj="12960,19440,7200" path="wr@22,0@21@3,,0@21@4@22@14@21@1@21@7@2@12l@2@13,0@8@2@11at@22,0@21@3@2@10@24@16@22@14@21@1@24@16,0@14xear@22@14@21@1@21@7@24@16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0,@15;@2,@11;0,@8;@2,@13;@21,@16" o:connectangles="180,180,180,90,0" textboxrect="@43,@41,@44,@42"/>
                <v:handles>
                  <v:h position="topLeft,#0" yrange="@37,@27"/>
                  <v:h position="topLeft,#1" yrange="@25,@20"/>
                  <v:h position="#2,bottomRight" xrange="0,@40"/>
                </v:handles>
                <o:complex v:ext="view"/>
              </v:shapetype>
              <v:shape id="Arrow: Curved Left 10" o:spid="_x0000_s1026" type="#_x0000_t103" style="position:absolute;margin-left:-13.7pt;margin-top:4.2pt;width:37.5pt;height:99pt;z-index:251669504;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" adj="17509,20577,5400" fillcolor="#00a0b8 [3204]" strokecolor="#004f5b [1604]" strokeweight="2pt">
                <w10:wrap anchorx="margin"/>
              </v:shape>
            </w:pict>
          </mc:Fallback>
        </mc:AlternateContent>
      </w:r>
    </w:p>
    <w:p w14:paraId="2D8D4D79" w14:textId="77777777" w:rsidR="007562BD" w:rsidRPr="00196F8A" w:rsidRDefault="007562BD" w:rsidP="007562BD"/>
    <w:p w14:paraId="20E1D81A" w14:textId="77777777" w:rsidR="007562BD" w:rsidRPr="00196F8A" w:rsidRDefault="007562BD" w:rsidP="007562BD">
      <w:r w:rsidRPr="00196F8A">
        <w:rPr>
          <w:noProof/>
        </w:rPr>
        <mc:AlternateContent>
          <mc:Choice Requires="wps">
            <w:drawing>
              <wp:anchor distT="0" distB="0" distL="114300" distR="114300" simplePos="0" relativeHeight="251663360" behindDoc="0" locked="0" layoutInCell="1" allowOverlap="1" wp14:anchorId="70BD8A87" wp14:editId="3278517C">
                <wp:simplePos x="0" y="0"/>
                <wp:positionH relativeFrom="margin">
                  <wp:align>center</wp:align>
                </wp:positionH>
                <wp:positionV relativeFrom="paragraph">
                  <wp:posOffset>76200</wp:posOffset>
                </wp:positionV>
                <wp:extent cx="4267200" cy="923925"/>
                <wp:effectExtent l="0" t="0" r="19050" b="28575"/>
                <wp:wrapNone/>
                <wp:docPr id="4" name="Alternative Process 4"/>
                <wp:cNvGraphicFramePr/>
                <a:graphic xmlns:a="http://schemas.openxmlformats.org/drawingml/2006/main">
                  <a:graphicData uri="http://schemas.microsoft.com/office/word/2010/wordprocessingShape">
                    <wps:wsp>
                      <wps:cNvSpPr/>
                      <wps:spPr>
                        <a:xfrm>
                          <a:off x="0" y="0"/>
                          <a:ext cx="4267200" cy="9239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B5D7E75" w14:textId="7CF41276" w:rsidR="001246E9" w:rsidRPr="0035332E" w:rsidRDefault="001246E9" w:rsidP="001246E9">
                            <w:pPr>
                              <w:jc w:val="center"/>
                              <w:rPr>
                                <w:lang w:val="en-GB"/>
                              </w:rPr>
                            </w:pPr>
                            <w:r w:rsidRPr="00891039">
                              <w:rPr>
                                <w:b/>
                                <w:bCs/>
                                <w:lang w:val="en-GB"/>
                              </w:rPr>
                              <w:t xml:space="preserve">Chapter </w:t>
                            </w:r>
                            <w:r>
                              <w:rPr>
                                <w:b/>
                                <w:bCs/>
                                <w:lang w:val="en-GB"/>
                              </w:rPr>
                              <w:t>3</w:t>
                            </w:r>
                            <w:r w:rsidRPr="00891039">
                              <w:rPr>
                                <w:b/>
                                <w:bCs/>
                                <w:lang w:val="en-GB"/>
                              </w:rPr>
                              <w:t>: Design –</w:t>
                            </w:r>
                            <w:r>
                              <w:rPr>
                                <w:lang w:val="en-GB"/>
                              </w:rPr>
                              <w:t xml:space="preserve"> Introduces the system design, system requirements and demonstrates the different components and tools with the relationship between them.</w:t>
                            </w:r>
                          </w:p>
                          <w:p w14:paraId="01FBC602" w14:textId="1526C4ED" w:rsidR="007562BD" w:rsidRPr="0035332E" w:rsidRDefault="007562BD" w:rsidP="007562BD">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BD8A87" id="Alternative Process 4" o:spid="_x0000_s1027" type="#_x0000_t176" style="position:absolute;margin-left:0;margin-top:6pt;width:336pt;height:72.75pt;z-index:25166336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" fillcolor="white [3201]" strokecolor="black [3200]" strokeweight="2pt">
                <v:textbox>
                  <w:txbxContent>
                    <w:p w14:paraId="0B5D7E75" w14:textId="7CF41276" w:rsidR="001246E9" w:rsidRPr="0035332E" w:rsidRDefault="001246E9" w:rsidP="001246E9">
                      <w:pPr>
                        <w:jc w:val="center"/>
                        <w:rPr>
                          <w:lang w:val="en-GB"/>
                        </w:rPr>
                      </w:pPr>
                      <w:r w:rsidRPr="00891039">
                        <w:rPr>
                          <w:b/>
                          <w:bCs/>
                          <w:lang w:val="en-GB"/>
                        </w:rPr>
                        <w:t xml:space="preserve">Chapter </w:t>
                      </w:r>
                      <w:r>
                        <w:rPr>
                          <w:b/>
                          <w:bCs/>
                          <w:lang w:val="en-GB"/>
                        </w:rPr>
                        <w:t>3</w:t>
                      </w:r>
                      <w:r w:rsidRPr="00891039">
                        <w:rPr>
                          <w:b/>
                          <w:bCs/>
                          <w:lang w:val="en-GB"/>
                        </w:rPr>
                        <w:t>: Design –</w:t>
                      </w:r>
                      <w:r>
                        <w:rPr>
                          <w:lang w:val="en-GB"/>
                        </w:rPr>
                        <w:t xml:space="preserve"> Introduces the system design, system requirements and demonstrates the different components and tools with the relationship between them.</w:t>
                      </w:r>
                    </w:p>
                    <w:p w14:paraId="01FBC602" w14:textId="1526C4ED" w:rsidR="007562BD" w:rsidRPr="0035332E" w:rsidRDefault="007562BD" w:rsidP="007562BD">
                      <w:pPr>
                        <w:jc w:val="center"/>
                        <w:rPr>
                          <w:lang w:val="en-GB"/>
                        </w:rPr>
                      </w:pPr>
                    </w:p>
                  </w:txbxContent>
                </v:textbox>
                <w10:wrap anchorx="margin"/>
              </v:shape>
            </w:pict>
          </mc:Fallback>
        </mc:AlternateContent>
      </w:r>
    </w:p>
    <w:p w14:paraId="132C1951" w14:textId="77777777" w:rsidR="007562BD" w:rsidRPr="00196F8A" w:rsidRDefault="007562BD" w:rsidP="007562BD">
      <w:r w:rsidRPr="00196F8A">
        <w:rPr>
          <w:noProof/>
        </w:rPr>
        <mc:AlternateContent>
          <mc:Choice Requires="wps">
            <w:drawing>
              <wp:anchor distT="0" distB="0" distL="114300" distR="114300" simplePos="0" relativeHeight="251670528" behindDoc="0" locked="0" layoutInCell="1" allowOverlap="1" wp14:anchorId="4CDAC003" wp14:editId="276E857F">
                <wp:simplePos x="0" y="0"/>
                <wp:positionH relativeFrom="margin">
                  <wp:align>left</wp:align>
                </wp:positionH>
                <wp:positionV relativeFrom="paragraph">
                  <wp:posOffset>118746</wp:posOffset>
                </wp:positionV>
                <wp:extent cx="476250" cy="1276350"/>
                <wp:effectExtent l="0" t="0" r="19050" b="19050"/>
                <wp:wrapNone/>
                <wp:docPr id="11" name="Arrow: Curved Right 11"/>
                <wp:cNvGraphicFramePr/>
                <a:graphic xmlns:a="http://schemas.openxmlformats.org/drawingml/2006/main">
                  <a:graphicData uri="http://schemas.microsoft.com/office/word/2010/wordprocessingShape">
                    <wps:wsp>
                      <wps:cNvSpPr/>
                      <wps:spPr>
                        <a:xfrm>
                          <a:off x="0" y="0"/>
                          <a:ext cx="476250" cy="1276350"/>
                        </a:xfrm>
                        <a:prstGeom prst="curved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49E9FC6D"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rrow: Curved Right 11" o:spid="_x0000_s1026" type="#_x0000_t102" style="position:absolute;margin-left:0;margin-top:9.35pt;width:37.5pt;height:100.5pt;z-index:25167052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" adj="17570,20592,16200" fillcolor="#00a0b8 [3204]" strokecolor="#004f5b [1604]" strokeweight="2pt">
                <w10:wrap anchorx="margin"/>
              </v:shape>
            </w:pict>
          </mc:Fallback>
        </mc:AlternateContent>
      </w:r>
    </w:p>
    <w:p w14:paraId="1DD3F0ED" w14:textId="77777777" w:rsidR="007562BD" w:rsidRPr="00196F8A" w:rsidRDefault="007562BD" w:rsidP="007562BD"/>
    <w:p w14:paraId="66CE65EC" w14:textId="77777777" w:rsidR="007562BD" w:rsidRPr="00196F8A" w:rsidRDefault="007562BD" w:rsidP="007562BD">
      <w:r w:rsidRPr="00196F8A">
        <w:rPr>
          <w:noProof/>
        </w:rPr>
        <mc:AlternateContent>
          <mc:Choice Requires="wps">
            <w:drawing>
              <wp:anchor distT="0" distB="0" distL="114300" distR="114300" simplePos="0" relativeHeight="251664384" behindDoc="0" locked="0" layoutInCell="1" allowOverlap="1" wp14:anchorId="010CE9C8" wp14:editId="677153AD">
                <wp:simplePos x="0" y="0"/>
                <wp:positionH relativeFrom="margin">
                  <wp:align>center</wp:align>
                </wp:positionH>
                <wp:positionV relativeFrom="paragraph">
                  <wp:posOffset>132715</wp:posOffset>
                </wp:positionV>
                <wp:extent cx="4267200" cy="923925"/>
                <wp:effectExtent l="0" t="0" r="19050" b="28575"/>
                <wp:wrapNone/>
                <wp:docPr id="5" name="Alternative Process 5"/>
                <wp:cNvGraphicFramePr/>
                <a:graphic xmlns:a="http://schemas.openxmlformats.org/drawingml/2006/main">
                  <a:graphicData uri="http://schemas.microsoft.com/office/word/2010/wordprocessingShape">
                    <wps:wsp>
                      <wps:cNvSpPr/>
                      <wps:spPr>
                        <a:xfrm>
                          <a:off x="0" y="0"/>
                          <a:ext cx="4267200" cy="923925"/>
                        </a:xfrm>
                        <a:prstGeom prst="flowChartAlternateProcess">
                          <a:avLst/>
                        </a:prstGeom>
                      </wps:spPr>
                      <wps:style>
                        <a:lnRef idx="2">
                          <a:schemeClr val="dk1"/>
                        </a:lnRef>
                        <a:fillRef idx="1">
                          <a:schemeClr val="lt1"/>
                        </a:fillRef>
                        <a:effectRef idx="0">
                          <a:schemeClr val="dk1"/>
                        </a:effectRef>
                        <a:fontRef idx="minor">
                          <a:schemeClr val="dk1"/>
                        </a:fontRef>
                      </wps:style>
                      <wps:txbx>
                        <w:txbxContent>
                          <w:p w14:paraId="04FE8783" w14:textId="7246ECB2" w:rsidR="00192262" w:rsidRPr="0035332E" w:rsidRDefault="00192262" w:rsidP="00192262">
                            <w:pPr>
                              <w:jc w:val="center"/>
                              <w:rPr>
                                <w:lang w:val="en-GB"/>
                              </w:rPr>
                            </w:pPr>
                            <w:r w:rsidRPr="00891039">
                              <w:rPr>
                                <w:b/>
                                <w:bCs/>
                                <w:lang w:val="en-GB"/>
                              </w:rPr>
                              <w:t xml:space="preserve">Chapter </w:t>
                            </w:r>
                            <w:r w:rsidR="00D873B3">
                              <w:rPr>
                                <w:b/>
                                <w:bCs/>
                                <w:lang w:val="en-GB"/>
                              </w:rPr>
                              <w:t>4</w:t>
                            </w:r>
                            <w:r w:rsidRPr="00891039">
                              <w:rPr>
                                <w:b/>
                                <w:bCs/>
                                <w:lang w:val="en-GB"/>
                              </w:rPr>
                              <w:t>: Conclusions –</w:t>
                            </w:r>
                            <w:r>
                              <w:rPr>
                                <w:lang w:val="en-GB"/>
                              </w:rPr>
                              <w:t xml:space="preserve"> Summarises and concludes the implemented system solution. Furthermore, it explains the limitations and future work of the application.</w:t>
                            </w:r>
                          </w:p>
                          <w:p w14:paraId="32E7F0D3" w14:textId="0EAC59D2" w:rsidR="007562BD" w:rsidRPr="0035332E" w:rsidRDefault="007562BD" w:rsidP="007562BD">
                            <w:pPr>
                              <w:jc w:val="center"/>
                              <w:rPr>
                                <w:lang w:val="en-GB"/>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0CE9C8" id="Alternative Process 5" o:spid="_x0000_s1028" type="#_x0000_t176" style="position:absolute;margin-left:0;margin-top:10.45pt;width:336pt;height:72.75pt;z-index:25166438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" fillcolor="white [3201]" strokecolor="black [3200]" strokeweight="2pt">
                <v:textbox>
                  <w:txbxContent>
                    <w:p w14:paraId="04FE8783" w14:textId="7246ECB2" w:rsidR="00192262" w:rsidRPr="0035332E" w:rsidRDefault="00192262" w:rsidP="00192262">
                      <w:pPr>
                        <w:jc w:val="center"/>
                        <w:rPr>
                          <w:lang w:val="en-GB"/>
                        </w:rPr>
                      </w:pPr>
                      <w:r w:rsidRPr="00891039">
                        <w:rPr>
                          <w:b/>
                          <w:bCs/>
                          <w:lang w:val="en-GB"/>
                        </w:rPr>
                        <w:t xml:space="preserve">Chapter </w:t>
                      </w:r>
                      <w:r w:rsidR="00D873B3">
                        <w:rPr>
                          <w:b/>
                          <w:bCs/>
                          <w:lang w:val="en-GB"/>
                        </w:rPr>
                        <w:t>4</w:t>
                      </w:r>
                      <w:r w:rsidRPr="00891039">
                        <w:rPr>
                          <w:b/>
                          <w:bCs/>
                          <w:lang w:val="en-GB"/>
                        </w:rPr>
                        <w:t>: Conclusions –</w:t>
                      </w:r>
                      <w:r>
                        <w:rPr>
                          <w:lang w:val="en-GB"/>
                        </w:rPr>
                        <w:t xml:space="preserve"> Summarises and concludes the implemented system solution. Furthermore, it explains the limitations and future work of the application.</w:t>
                      </w:r>
                    </w:p>
                    <w:p w14:paraId="32E7F0D3" w14:textId="0EAC59D2" w:rsidR="007562BD" w:rsidRPr="0035332E" w:rsidRDefault="007562BD" w:rsidP="007562BD">
                      <w:pPr>
                        <w:jc w:val="center"/>
                        <w:rPr>
                          <w:lang w:val="en-GB"/>
                        </w:rPr>
                      </w:pPr>
                    </w:p>
                  </w:txbxContent>
                </v:textbox>
                <w10:wrap anchorx="margin"/>
              </v:shape>
            </w:pict>
          </mc:Fallback>
        </mc:AlternateContent>
      </w:r>
    </w:p>
    <w:p w14:paraId="172906EC" w14:textId="0EC47C51" w:rsidR="007562BD" w:rsidRPr="00196F8A" w:rsidRDefault="007562BD" w:rsidP="007562BD"/>
    <w:p w14:paraId="1BFB4CB3" w14:textId="77777777" w:rsidR="007562BD" w:rsidRPr="00196F8A" w:rsidRDefault="007562BD" w:rsidP="007562BD"/>
    <w:p w14:paraId="12BA3503" w14:textId="39DC1C83" w:rsidR="007562BD" w:rsidRPr="00196F8A" w:rsidRDefault="007562BD" w:rsidP="007562BD"/>
    <w:p w14:paraId="7E2F502A" w14:textId="2806E374" w:rsidR="00C73B06" w:rsidRDefault="008E1842" w:rsidP="008E1842">
      <w:pPr>
        <w:pStyle w:val="Heading1"/>
      </w:pPr>
      <w:r>
        <w:t>2</w:t>
      </w:r>
      <w:r>
        <w:tab/>
        <w:t>Literature Review</w:t>
      </w:r>
    </w:p>
    <w:p w14:paraId="4D296FD2" w14:textId="64A59060" w:rsidR="008E1842" w:rsidRDefault="008E1842" w:rsidP="008E1842">
      <w:pPr>
        <w:pStyle w:val="Heading3"/>
      </w:pPr>
      <w:r>
        <w:t>2.1</w:t>
      </w:r>
      <w:r>
        <w:tab/>
        <w:t>Introduction</w:t>
      </w:r>
    </w:p>
    <w:p w14:paraId="3287C008" w14:textId="6724853A" w:rsidR="008E1842" w:rsidRDefault="008E1842" w:rsidP="008E1842">
      <w:r>
        <w:t xml:space="preserve">This Chapter describes the foundations for this project and specifies the </w:t>
      </w:r>
      <w:r w:rsidR="007B1F45">
        <w:t>project’s</w:t>
      </w:r>
      <w:r>
        <w:t xml:space="preserve"> aim</w:t>
      </w:r>
      <w:r w:rsidR="00517C92">
        <w:t xml:space="preserve">. It identifies the fundamental research investigation and the most appropriate method of an approach based on the related </w:t>
      </w:r>
      <w:r w:rsidR="00982A4C">
        <w:t>subject.</w:t>
      </w:r>
    </w:p>
    <w:p w14:paraId="47E101C1" w14:textId="3A172372" w:rsidR="00982A4C" w:rsidRDefault="00982A4C" w:rsidP="00982A4C">
      <w:pPr>
        <w:pStyle w:val="Heading3"/>
      </w:pPr>
      <w:r>
        <w:t>2.2</w:t>
      </w:r>
      <w:r>
        <w:tab/>
        <w:t>Case Studies</w:t>
      </w:r>
    </w:p>
    <w:p w14:paraId="32221910" w14:textId="710E252D" w:rsidR="00982A4C" w:rsidRDefault="009D3B57" w:rsidP="00982A4C">
      <w:r>
        <w:t>With</w:t>
      </w:r>
      <w:r w:rsidR="005B3DEF">
        <w:t xml:space="preserve"> Online Applications being the most dominant form of applying to </w:t>
      </w:r>
      <w:r w:rsidR="004767C8">
        <w:t>vacancies</w:t>
      </w:r>
      <w:r w:rsidR="005B3DEF">
        <w:t xml:space="preserve">, there are several </w:t>
      </w:r>
      <w:r w:rsidR="00293959">
        <w:t xml:space="preserve">well-known websites that job seekers visit to apply and manage their applications. Websites such as </w:t>
      </w:r>
      <w:r w:rsidR="003466D1">
        <w:t>LinkedIn</w:t>
      </w:r>
      <w:r w:rsidR="00293959">
        <w:t xml:space="preserve">, </w:t>
      </w:r>
      <w:r w:rsidR="000C5A20">
        <w:t>Indeed and CV</w:t>
      </w:r>
      <w:r w:rsidR="0006173B">
        <w:t xml:space="preserve"> </w:t>
      </w:r>
      <w:r w:rsidR="00CB39A6">
        <w:t>Library</w:t>
      </w:r>
      <w:r w:rsidR="0006173B">
        <w:t xml:space="preserve"> all do the same thing</w:t>
      </w:r>
      <w:r w:rsidR="00676D24">
        <w:t xml:space="preserve">. </w:t>
      </w:r>
      <w:r w:rsidR="00676D24">
        <w:lastRenderedPageBreak/>
        <w:t>However,</w:t>
      </w:r>
      <w:r w:rsidR="0006173B">
        <w:t xml:space="preserve"> they </w:t>
      </w:r>
      <w:r w:rsidR="00676D24">
        <w:t>don’t</w:t>
      </w:r>
      <w:r w:rsidR="0006173B">
        <w:t xml:space="preserve"> share data between them making </w:t>
      </w:r>
      <w:r w:rsidR="007D2F58">
        <w:t>it,</w:t>
      </w:r>
      <w:r w:rsidR="0006173B">
        <w:t xml:space="preserve"> so you have to visit </w:t>
      </w:r>
      <w:r w:rsidR="004767C8">
        <w:t xml:space="preserve">each website in order to track the progress of the applied vacancies. </w:t>
      </w:r>
      <w:r w:rsidR="003C2BD2">
        <w:t xml:space="preserve">These websites also limit you </w:t>
      </w:r>
      <w:r w:rsidR="00676D24">
        <w:t>to</w:t>
      </w:r>
      <w:r w:rsidR="003C2BD2">
        <w:t xml:space="preserve"> what you can do after applying, for example you aren’t able to create notes, </w:t>
      </w:r>
      <w:r w:rsidR="000824EC">
        <w:t xml:space="preserve">pin important information and manage contacts, they are only capable of telling you whether the employer has reviewed the application or not. </w:t>
      </w:r>
    </w:p>
    <w:p w14:paraId="67D31705" w14:textId="3440D925" w:rsidR="00B4031E" w:rsidRDefault="00B4031E" w:rsidP="00B4031E">
      <w:pPr>
        <w:pStyle w:val="Heading3"/>
      </w:pPr>
      <w:r>
        <w:t>2.</w:t>
      </w:r>
      <w:r w:rsidR="001C5DC0">
        <w:t>3</w:t>
      </w:r>
      <w:r>
        <w:tab/>
        <w:t>Limitations</w:t>
      </w:r>
    </w:p>
    <w:p w14:paraId="11EDB8B1" w14:textId="71679103" w:rsidR="00B4031E" w:rsidRDefault="00715479" w:rsidP="00B4031E">
      <w:r>
        <w:t xml:space="preserve">The main concern of this application is that it </w:t>
      </w:r>
      <w:r w:rsidR="00EA1A03">
        <w:t xml:space="preserve">may </w:t>
      </w:r>
      <w:r w:rsidR="00EA1A03" w:rsidRPr="00EA1A03">
        <w:t>heavily relies on the integration of various third-party APIs</w:t>
      </w:r>
      <w:r w:rsidR="00EA1A03">
        <w:t xml:space="preserve">. </w:t>
      </w:r>
      <w:r w:rsidR="00C76FA9">
        <w:t>Therefore,</w:t>
      </w:r>
      <w:r w:rsidR="00C76FA9" w:rsidRPr="00C76FA9">
        <w:t xml:space="preserve"> it</w:t>
      </w:r>
      <w:r w:rsidR="00C76FA9">
        <w:t xml:space="preserve"> is</w:t>
      </w:r>
      <w:r w:rsidR="00C76FA9" w:rsidRPr="00C76FA9">
        <w:t xml:space="preserve"> important to acknowledge and address potential limitations that could impact the project's feasibility and overall performance</w:t>
      </w:r>
      <w:r w:rsidR="00C76FA9">
        <w:t xml:space="preserve"> </w:t>
      </w:r>
      <w:r w:rsidR="008A3356">
        <w:t xml:space="preserve">when using APIs </w:t>
      </w:r>
      <w:r w:rsidR="00C76FA9">
        <w:t xml:space="preserve">such </w:t>
      </w:r>
      <w:r w:rsidR="008A3356">
        <w:t xml:space="preserve">as their rate limits and usage quotas, </w:t>
      </w:r>
      <w:r w:rsidR="00687DF1">
        <w:t>data security and privacy</w:t>
      </w:r>
      <w:r w:rsidR="00C06979">
        <w:t xml:space="preserve"> and more. </w:t>
      </w:r>
      <w:r w:rsidR="00C0438B">
        <w:t>I would need to think of another approach so that I am not heavily reliant on APIs</w:t>
      </w:r>
      <w:r w:rsidR="00A77F98">
        <w:t xml:space="preserve"> so that I can better control my application and not have future issues such as </w:t>
      </w:r>
      <w:r w:rsidR="00206AEE">
        <w:t>Vendor Lock-in</w:t>
      </w:r>
      <w:r w:rsidR="00827392">
        <w:t>.</w:t>
      </w:r>
      <w:r w:rsidR="00CF2884">
        <w:t xml:space="preserve"> </w:t>
      </w:r>
    </w:p>
    <w:p w14:paraId="52A47EC4" w14:textId="75EFDB59" w:rsidR="00B4031E" w:rsidRDefault="00B4031E" w:rsidP="00B4031E">
      <w:pPr>
        <w:pStyle w:val="Heading3"/>
      </w:pPr>
      <w:r>
        <w:t>2.</w:t>
      </w:r>
      <w:r w:rsidR="001C5DC0">
        <w:t>4</w:t>
      </w:r>
      <w:r>
        <w:tab/>
        <w:t>Summary</w:t>
      </w:r>
    </w:p>
    <w:p w14:paraId="2C746DFF" w14:textId="6E5357B4" w:rsidR="007D2F58" w:rsidRPr="00196F8A" w:rsidRDefault="007D2F58" w:rsidP="007D2F58">
      <w:r w:rsidRPr="00196F8A">
        <w:t xml:space="preserve">This chapter detailed </w:t>
      </w:r>
      <w:r w:rsidR="001C5DC0" w:rsidRPr="00196F8A">
        <w:t>comprehensive</w:t>
      </w:r>
      <w:r w:rsidRPr="00196F8A">
        <w:t xml:space="preserve"> background research of existing applications for </w:t>
      </w:r>
      <w:r>
        <w:t>application tracking</w:t>
      </w:r>
      <w:r w:rsidRPr="00196F8A">
        <w:t xml:space="preserve">, and limitations which will contribute knowledge and information required to carry out the tasks in the next chapters. </w:t>
      </w:r>
    </w:p>
    <w:p w14:paraId="27B70FD8" w14:textId="279A35C7" w:rsidR="00B4031E" w:rsidRDefault="003C221B" w:rsidP="003C221B">
      <w:pPr>
        <w:pStyle w:val="Heading1"/>
      </w:pPr>
      <w:r>
        <w:t>3</w:t>
      </w:r>
      <w:r>
        <w:tab/>
        <w:t>Design</w:t>
      </w:r>
    </w:p>
    <w:p w14:paraId="05DE180F" w14:textId="176AE103" w:rsidR="003C221B" w:rsidRDefault="003C221B" w:rsidP="003C221B">
      <w:pPr>
        <w:pStyle w:val="Heading3"/>
      </w:pPr>
      <w:r>
        <w:t>3.1</w:t>
      </w:r>
      <w:r>
        <w:tab/>
        <w:t>Introduction</w:t>
      </w:r>
    </w:p>
    <w:p w14:paraId="105AD7E6" w14:textId="67E33143" w:rsidR="003C221B" w:rsidRDefault="0036630D" w:rsidP="003C221B">
      <w:r>
        <w:t xml:space="preserve">This chapter introduces </w:t>
      </w:r>
      <w:r w:rsidR="00E242FB">
        <w:t>the system design of the project</w:t>
      </w:r>
      <w:r w:rsidR="00F622FB">
        <w:t>. It outlines the system requirements and platforms for the interface design of the project.</w:t>
      </w:r>
    </w:p>
    <w:p w14:paraId="4C37B957" w14:textId="2EB858A3" w:rsidR="00A95F7D" w:rsidRDefault="00A95F7D" w:rsidP="00A95F7D">
      <w:pPr>
        <w:pStyle w:val="Heading3"/>
      </w:pPr>
      <w:r>
        <w:t>3.</w:t>
      </w:r>
      <w:r w:rsidR="00C66161">
        <w:t>2</w:t>
      </w:r>
      <w:r>
        <w:tab/>
      </w:r>
      <w:r w:rsidR="00C66161">
        <w:t>System Requirements</w:t>
      </w:r>
    </w:p>
    <w:p w14:paraId="359FBD8E" w14:textId="4B4B82BB" w:rsidR="00A95F7D" w:rsidRDefault="00A95F7D" w:rsidP="00A95F7D">
      <w:r>
        <w:t>Th</w:t>
      </w:r>
      <w:r w:rsidR="00C66161">
        <w:t xml:space="preserve">e proposed project’s aim is to design and develop a web application that can </w:t>
      </w:r>
      <w:r w:rsidR="00C71722">
        <w:t xml:space="preserve">help job seekers manage/track their job </w:t>
      </w:r>
      <w:r w:rsidR="005D580A">
        <w:t>application.</w:t>
      </w:r>
      <w:r w:rsidR="00C60B67">
        <w:t xml:space="preserve"> It must be reliable and secure to keep in line with ethical and privacy concerns</w:t>
      </w:r>
      <w:r w:rsidR="00243842">
        <w:t>.</w:t>
      </w:r>
      <w:r w:rsidR="007A342A" w:rsidRPr="007A342A">
        <w:t xml:space="preserve"> The project aspires to empower job seekers with a powerful tool that equips them with the means to take control of their job search process. By providing a comprehensive suite of features, the application tracker aims to increase user efficiency and effectiveness in securing job opportunities.</w:t>
      </w:r>
    </w:p>
    <w:p w14:paraId="45E38B24" w14:textId="6E0EAB63" w:rsidR="00243842" w:rsidRDefault="00305625" w:rsidP="00305625">
      <w:pPr>
        <w:pStyle w:val="ListParagraph"/>
        <w:numPr>
          <w:ilvl w:val="0"/>
          <w:numId w:val="21"/>
        </w:numPr>
      </w:pPr>
      <w:r w:rsidRPr="00305625">
        <w:t xml:space="preserve">The project aims to create a centralized hub for job seekers to manage all aspects of their job applications. This includes the ability to input and track application details, </w:t>
      </w:r>
      <w:r w:rsidR="00D873B3" w:rsidRPr="00305625">
        <w:t>upload,</w:t>
      </w:r>
      <w:r w:rsidR="004568D4">
        <w:t xml:space="preserve"> </w:t>
      </w:r>
      <w:r w:rsidRPr="00305625">
        <w:t>and manage resumes, and monitor the progress of each application.</w:t>
      </w:r>
      <w:r w:rsidR="004B597D">
        <w:t xml:space="preserve"> </w:t>
      </w:r>
      <w:r w:rsidR="004B597D" w:rsidRPr="004B597D">
        <w:t>The project seeks to streamline the job application process, reducing the time and effort required to manage multiple applications, interviews, and follow-ups. This efficiency enhancement is expected to result in a more organized and productive job search experience.</w:t>
      </w:r>
    </w:p>
    <w:p w14:paraId="08463706" w14:textId="4B9D91B4" w:rsidR="00305625" w:rsidRDefault="004568D4" w:rsidP="00305625">
      <w:pPr>
        <w:pStyle w:val="ListParagraph"/>
        <w:numPr>
          <w:ilvl w:val="0"/>
          <w:numId w:val="21"/>
        </w:numPr>
      </w:pPr>
      <w:r w:rsidRPr="004568D4">
        <w:t>The project intends to provide users with a feature to schedule and manage interviews. This includes setting reminders, tracking interview dates, and storing related information.</w:t>
      </w:r>
    </w:p>
    <w:p w14:paraId="419DC062" w14:textId="295894E0" w:rsidR="004568D4" w:rsidRDefault="004568D4" w:rsidP="00305625">
      <w:pPr>
        <w:pStyle w:val="ListParagraph"/>
        <w:numPr>
          <w:ilvl w:val="0"/>
          <w:numId w:val="21"/>
        </w:numPr>
      </w:pPr>
      <w:r w:rsidRPr="004568D4">
        <w:lastRenderedPageBreak/>
        <w:t>The application tracker will offer functionality to set follow-up reminders for each application, helping users stay engaged and proactive in their job search efforts.</w:t>
      </w:r>
    </w:p>
    <w:p w14:paraId="221AD6E7" w14:textId="562E9CB9" w:rsidR="004568D4" w:rsidRDefault="004568D4" w:rsidP="00305625">
      <w:pPr>
        <w:pStyle w:val="ListParagraph"/>
        <w:numPr>
          <w:ilvl w:val="0"/>
          <w:numId w:val="21"/>
        </w:numPr>
      </w:pPr>
      <w:r w:rsidRPr="004568D4">
        <w:t>Automated email notifications will keep users informed about application status changes, upcoming interviews, and follow-up reminders. This feature aims to enhance user engagement and provide timely updates.</w:t>
      </w:r>
      <w:r w:rsidR="008F6304">
        <w:t xml:space="preserve"> </w:t>
      </w:r>
      <w:r w:rsidR="008F6304" w:rsidRPr="008F6304">
        <w:t>The integration of email notifications and reminders aims to improve communication between the application tracker and users. This ambition aligns with the need for timely updates and notifications in the dynamic context of job applications and interviews.</w:t>
      </w:r>
    </w:p>
    <w:p w14:paraId="18BC4E09" w14:textId="6B099E20" w:rsidR="005C71FE" w:rsidRDefault="005C71FE" w:rsidP="005C71FE">
      <w:pPr>
        <w:pStyle w:val="Heading3"/>
      </w:pPr>
      <w:r>
        <w:t>3.</w:t>
      </w:r>
      <w:r w:rsidR="006A1CA4">
        <w:t>3</w:t>
      </w:r>
      <w:r>
        <w:tab/>
        <w:t>Requirements Breakdown</w:t>
      </w:r>
    </w:p>
    <w:p w14:paraId="443A56E7" w14:textId="78E3D20F" w:rsidR="005C71FE" w:rsidRDefault="0075073E" w:rsidP="005C71FE">
      <w:r>
        <w:t xml:space="preserve">Below is a breakdown of the requirements for the project </w:t>
      </w:r>
      <w:r w:rsidR="00630E38">
        <w:t>categorized as functional and non-functional.</w:t>
      </w:r>
    </w:p>
    <w:tbl>
      <w:tblPr>
        <w:tblStyle w:val="TableGrid"/>
        <w:tblW w:w="0" w:type="auto"/>
        <w:tblLook w:val="04A0" w:firstRow="1" w:lastRow="0" w:firstColumn="1" w:lastColumn="0" w:noHBand="0" w:noVBand="1"/>
      </w:tblPr>
      <w:tblGrid>
        <w:gridCol w:w="4148"/>
        <w:gridCol w:w="4148"/>
      </w:tblGrid>
      <w:tr w:rsidR="00630E38" w14:paraId="1A735D69" w14:textId="77777777" w:rsidTr="00911AC5">
        <w:tc>
          <w:tcPr>
            <w:tcW w:w="4148" w:type="dxa"/>
            <w:shd w:val="clear" w:color="auto" w:fill="F2F2F2" w:themeFill="background1" w:themeFillShade="F2"/>
          </w:tcPr>
          <w:p w14:paraId="4C394A3F" w14:textId="0FAA247A" w:rsidR="00630E38" w:rsidRPr="00AD68F5" w:rsidRDefault="00630E38" w:rsidP="00D878E1">
            <w:pPr>
              <w:jc w:val="center"/>
              <w:rPr>
                <w:b/>
                <w:bCs/>
                <w:sz w:val="36"/>
                <w:szCs w:val="36"/>
              </w:rPr>
            </w:pPr>
            <w:r w:rsidRPr="00AD68F5">
              <w:rPr>
                <w:b/>
                <w:bCs/>
                <w:sz w:val="36"/>
                <w:szCs w:val="36"/>
              </w:rPr>
              <w:t>Functional</w:t>
            </w:r>
          </w:p>
        </w:tc>
        <w:tc>
          <w:tcPr>
            <w:tcW w:w="4148" w:type="dxa"/>
          </w:tcPr>
          <w:p w14:paraId="4CE2235C" w14:textId="587799BD" w:rsidR="00630E38" w:rsidRPr="00AD68F5" w:rsidRDefault="00630E38" w:rsidP="00D878E1">
            <w:pPr>
              <w:jc w:val="center"/>
              <w:rPr>
                <w:b/>
                <w:bCs/>
                <w:sz w:val="36"/>
                <w:szCs w:val="36"/>
              </w:rPr>
            </w:pPr>
            <w:r w:rsidRPr="00AD68F5">
              <w:rPr>
                <w:b/>
                <w:bCs/>
                <w:sz w:val="36"/>
                <w:szCs w:val="36"/>
              </w:rPr>
              <w:t>Non-Functional</w:t>
            </w:r>
          </w:p>
        </w:tc>
      </w:tr>
      <w:tr w:rsidR="00630E38" w14:paraId="0CB07F6E" w14:textId="77777777" w:rsidTr="00911AC5">
        <w:tc>
          <w:tcPr>
            <w:tcW w:w="4148" w:type="dxa"/>
            <w:shd w:val="clear" w:color="auto" w:fill="F2F2F2" w:themeFill="background1" w:themeFillShade="F2"/>
          </w:tcPr>
          <w:p w14:paraId="56D34894" w14:textId="7310E3B9" w:rsidR="00630E38" w:rsidRDefault="0007419B" w:rsidP="00D878E1">
            <w:pPr>
              <w:jc w:val="center"/>
            </w:pPr>
            <w:r>
              <w:t>User Registration and Authentication</w:t>
            </w:r>
          </w:p>
        </w:tc>
        <w:tc>
          <w:tcPr>
            <w:tcW w:w="4148" w:type="dxa"/>
          </w:tcPr>
          <w:p w14:paraId="029441E4" w14:textId="667EA2AA" w:rsidR="00630E38" w:rsidRDefault="00BB7519" w:rsidP="00D878E1">
            <w:pPr>
              <w:jc w:val="center"/>
            </w:pPr>
            <w:r>
              <w:t>Security</w:t>
            </w:r>
          </w:p>
        </w:tc>
      </w:tr>
      <w:tr w:rsidR="00630E38" w14:paraId="7815EB8F" w14:textId="77777777" w:rsidTr="00911AC5">
        <w:tc>
          <w:tcPr>
            <w:tcW w:w="4148" w:type="dxa"/>
            <w:shd w:val="clear" w:color="auto" w:fill="F2F2F2" w:themeFill="background1" w:themeFillShade="F2"/>
          </w:tcPr>
          <w:p w14:paraId="6A1549E5" w14:textId="4B01A7E5" w:rsidR="00630E38" w:rsidRDefault="0007419B" w:rsidP="00D878E1">
            <w:pPr>
              <w:jc w:val="center"/>
            </w:pPr>
            <w:r>
              <w:t>Dash</w:t>
            </w:r>
            <w:r w:rsidR="00966915">
              <w:t>board</w:t>
            </w:r>
          </w:p>
        </w:tc>
        <w:tc>
          <w:tcPr>
            <w:tcW w:w="4148" w:type="dxa"/>
          </w:tcPr>
          <w:p w14:paraId="4DC0CA18" w14:textId="487EF38B" w:rsidR="00630E38" w:rsidRDefault="004548AD" w:rsidP="00D878E1">
            <w:pPr>
              <w:jc w:val="center"/>
            </w:pPr>
            <w:r>
              <w:t>Performance</w:t>
            </w:r>
          </w:p>
        </w:tc>
      </w:tr>
      <w:tr w:rsidR="00630E38" w14:paraId="170E2897" w14:textId="77777777" w:rsidTr="00911AC5">
        <w:tc>
          <w:tcPr>
            <w:tcW w:w="4148" w:type="dxa"/>
            <w:shd w:val="clear" w:color="auto" w:fill="F2F2F2" w:themeFill="background1" w:themeFillShade="F2"/>
          </w:tcPr>
          <w:p w14:paraId="7BFABBEA" w14:textId="33BBD815" w:rsidR="00630E38" w:rsidRDefault="00966915" w:rsidP="00D878E1">
            <w:pPr>
              <w:jc w:val="center"/>
            </w:pPr>
            <w:r>
              <w:t>Document Upload</w:t>
            </w:r>
          </w:p>
        </w:tc>
        <w:tc>
          <w:tcPr>
            <w:tcW w:w="4148" w:type="dxa"/>
          </w:tcPr>
          <w:p w14:paraId="5D0800A9" w14:textId="1A3573AA" w:rsidR="00630E38" w:rsidRDefault="004548AD" w:rsidP="00D878E1">
            <w:pPr>
              <w:jc w:val="center"/>
            </w:pPr>
            <w:r>
              <w:t>Scalability</w:t>
            </w:r>
          </w:p>
        </w:tc>
      </w:tr>
      <w:tr w:rsidR="00630E38" w14:paraId="28C39134" w14:textId="77777777" w:rsidTr="00911AC5">
        <w:tc>
          <w:tcPr>
            <w:tcW w:w="4148" w:type="dxa"/>
            <w:shd w:val="clear" w:color="auto" w:fill="F2F2F2" w:themeFill="background1" w:themeFillShade="F2"/>
          </w:tcPr>
          <w:p w14:paraId="1537F07D" w14:textId="17188E1E" w:rsidR="00630E38" w:rsidRDefault="00966915" w:rsidP="00D878E1">
            <w:pPr>
              <w:jc w:val="center"/>
            </w:pPr>
            <w:r>
              <w:t>Job Listing Integration</w:t>
            </w:r>
          </w:p>
        </w:tc>
        <w:tc>
          <w:tcPr>
            <w:tcW w:w="4148" w:type="dxa"/>
          </w:tcPr>
          <w:p w14:paraId="1E11B7C4" w14:textId="34A63999" w:rsidR="00630E38" w:rsidRDefault="004548AD" w:rsidP="00D878E1">
            <w:pPr>
              <w:jc w:val="center"/>
            </w:pPr>
            <w:r>
              <w:t>Usability</w:t>
            </w:r>
          </w:p>
        </w:tc>
      </w:tr>
      <w:tr w:rsidR="00630E38" w14:paraId="721BA987" w14:textId="77777777" w:rsidTr="00911AC5">
        <w:tc>
          <w:tcPr>
            <w:tcW w:w="4148" w:type="dxa"/>
            <w:shd w:val="clear" w:color="auto" w:fill="F2F2F2" w:themeFill="background1" w:themeFillShade="F2"/>
          </w:tcPr>
          <w:p w14:paraId="71A637CD" w14:textId="3F24F943" w:rsidR="00630E38" w:rsidRDefault="00A86E8B" w:rsidP="00D878E1">
            <w:pPr>
              <w:jc w:val="center"/>
            </w:pPr>
            <w:r>
              <w:t>Application Status Tracking</w:t>
            </w:r>
          </w:p>
        </w:tc>
        <w:tc>
          <w:tcPr>
            <w:tcW w:w="4148" w:type="dxa"/>
          </w:tcPr>
          <w:p w14:paraId="10B7B15B" w14:textId="2B058A98" w:rsidR="00630E38" w:rsidRDefault="004548AD" w:rsidP="00D878E1">
            <w:pPr>
              <w:jc w:val="center"/>
            </w:pPr>
            <w:r>
              <w:t>Availability</w:t>
            </w:r>
          </w:p>
        </w:tc>
      </w:tr>
      <w:tr w:rsidR="00630E38" w14:paraId="6644453D" w14:textId="77777777" w:rsidTr="00911AC5">
        <w:tc>
          <w:tcPr>
            <w:tcW w:w="4148" w:type="dxa"/>
            <w:shd w:val="clear" w:color="auto" w:fill="F2F2F2" w:themeFill="background1" w:themeFillShade="F2"/>
          </w:tcPr>
          <w:p w14:paraId="2A438619" w14:textId="009199E0" w:rsidR="00630E38" w:rsidRDefault="00A86E8B" w:rsidP="00D878E1">
            <w:pPr>
              <w:jc w:val="center"/>
            </w:pPr>
            <w:r>
              <w:t>Interview Scheduling</w:t>
            </w:r>
          </w:p>
        </w:tc>
        <w:tc>
          <w:tcPr>
            <w:tcW w:w="4148" w:type="dxa"/>
          </w:tcPr>
          <w:p w14:paraId="7B7C2FD7" w14:textId="0228934E" w:rsidR="00630E38" w:rsidRDefault="004548AD" w:rsidP="00D878E1">
            <w:pPr>
              <w:jc w:val="center"/>
            </w:pPr>
            <w:r>
              <w:t>Data Integrity</w:t>
            </w:r>
          </w:p>
        </w:tc>
      </w:tr>
      <w:tr w:rsidR="00911AC5" w14:paraId="47DCDF80" w14:textId="77777777" w:rsidTr="00911AC5">
        <w:trPr>
          <w:gridAfter w:val="1"/>
          <w:wAfter w:w="4148" w:type="dxa"/>
        </w:trPr>
        <w:tc>
          <w:tcPr>
            <w:tcW w:w="4148" w:type="dxa"/>
            <w:shd w:val="clear" w:color="auto" w:fill="F2F2F2" w:themeFill="background1" w:themeFillShade="F2"/>
          </w:tcPr>
          <w:p w14:paraId="642111FF" w14:textId="47CA63F4" w:rsidR="00911AC5" w:rsidRDefault="00911AC5" w:rsidP="00D878E1">
            <w:pPr>
              <w:jc w:val="center"/>
            </w:pPr>
            <w:r>
              <w:t>Follow-up Reminders</w:t>
            </w:r>
          </w:p>
        </w:tc>
      </w:tr>
      <w:tr w:rsidR="00911AC5" w14:paraId="2DB7A416" w14:textId="77777777" w:rsidTr="00911AC5">
        <w:trPr>
          <w:gridAfter w:val="1"/>
          <w:wAfter w:w="4148" w:type="dxa"/>
        </w:trPr>
        <w:tc>
          <w:tcPr>
            <w:tcW w:w="4148" w:type="dxa"/>
            <w:shd w:val="clear" w:color="auto" w:fill="F2F2F2" w:themeFill="background1" w:themeFillShade="F2"/>
          </w:tcPr>
          <w:p w14:paraId="6B00FC46" w14:textId="719660C5" w:rsidR="00911AC5" w:rsidRDefault="00911AC5" w:rsidP="00D878E1">
            <w:pPr>
              <w:jc w:val="center"/>
            </w:pPr>
            <w:r>
              <w:t>Analytical and Reports</w:t>
            </w:r>
          </w:p>
        </w:tc>
      </w:tr>
      <w:tr w:rsidR="00911AC5" w14:paraId="4E461DD8" w14:textId="77777777" w:rsidTr="00911AC5">
        <w:trPr>
          <w:gridAfter w:val="1"/>
          <w:wAfter w:w="4148" w:type="dxa"/>
        </w:trPr>
        <w:tc>
          <w:tcPr>
            <w:tcW w:w="4148" w:type="dxa"/>
            <w:shd w:val="clear" w:color="auto" w:fill="F2F2F2" w:themeFill="background1" w:themeFillShade="F2"/>
          </w:tcPr>
          <w:p w14:paraId="791E9D48" w14:textId="40DA9DED" w:rsidR="00911AC5" w:rsidRDefault="00911AC5" w:rsidP="00D878E1">
            <w:pPr>
              <w:jc w:val="center"/>
            </w:pPr>
            <w:r>
              <w:t>Tips and Advice</w:t>
            </w:r>
          </w:p>
        </w:tc>
      </w:tr>
      <w:tr w:rsidR="00911AC5" w14:paraId="3627281F" w14:textId="77777777" w:rsidTr="00911AC5">
        <w:trPr>
          <w:gridAfter w:val="1"/>
          <w:wAfter w:w="4148" w:type="dxa"/>
        </w:trPr>
        <w:tc>
          <w:tcPr>
            <w:tcW w:w="4148" w:type="dxa"/>
            <w:shd w:val="clear" w:color="auto" w:fill="F2F2F2" w:themeFill="background1" w:themeFillShade="F2"/>
          </w:tcPr>
          <w:p w14:paraId="72F3C760" w14:textId="15D6468D" w:rsidR="00911AC5" w:rsidRDefault="00911AC5" w:rsidP="00D878E1">
            <w:pPr>
              <w:jc w:val="center"/>
            </w:pPr>
            <w:r>
              <w:t>Email Notifications</w:t>
            </w:r>
          </w:p>
        </w:tc>
      </w:tr>
      <w:tr w:rsidR="00911AC5" w14:paraId="59EFA0FE" w14:textId="77777777" w:rsidTr="00911AC5">
        <w:trPr>
          <w:gridAfter w:val="1"/>
          <w:wAfter w:w="4148" w:type="dxa"/>
        </w:trPr>
        <w:tc>
          <w:tcPr>
            <w:tcW w:w="4148" w:type="dxa"/>
            <w:shd w:val="clear" w:color="auto" w:fill="F2F2F2" w:themeFill="background1" w:themeFillShade="F2"/>
          </w:tcPr>
          <w:p w14:paraId="1571B4F3" w14:textId="19BC914E" w:rsidR="00911AC5" w:rsidRDefault="00911AC5" w:rsidP="00D878E1">
            <w:pPr>
              <w:jc w:val="center"/>
            </w:pPr>
            <w:r>
              <w:t>Cover Letter Generator</w:t>
            </w:r>
          </w:p>
        </w:tc>
      </w:tr>
      <w:tr w:rsidR="00911AC5" w14:paraId="3B51828E" w14:textId="77777777" w:rsidTr="00911AC5">
        <w:trPr>
          <w:gridAfter w:val="1"/>
          <w:wAfter w:w="4148" w:type="dxa"/>
        </w:trPr>
        <w:tc>
          <w:tcPr>
            <w:tcW w:w="4148" w:type="dxa"/>
            <w:shd w:val="clear" w:color="auto" w:fill="F2F2F2" w:themeFill="background1" w:themeFillShade="F2"/>
          </w:tcPr>
          <w:p w14:paraId="59000FA8" w14:textId="41B913CE" w:rsidR="00911AC5" w:rsidRDefault="00911AC5" w:rsidP="00D878E1">
            <w:pPr>
              <w:jc w:val="center"/>
            </w:pPr>
            <w:r>
              <w:t>Community Forums</w:t>
            </w:r>
          </w:p>
        </w:tc>
      </w:tr>
    </w:tbl>
    <w:p w14:paraId="7B4D3BEF" w14:textId="77777777" w:rsidR="00630E38" w:rsidRDefault="00630E38" w:rsidP="005C71FE"/>
    <w:p w14:paraId="417062A8" w14:textId="5A2478E6" w:rsidR="007B56F2" w:rsidRDefault="007B56F2" w:rsidP="007B56F2">
      <w:pPr>
        <w:pStyle w:val="Heading3"/>
      </w:pPr>
      <w:r>
        <w:t>3.4</w:t>
      </w:r>
      <w:r>
        <w:tab/>
        <w:t>Diagrams</w:t>
      </w:r>
    </w:p>
    <w:p w14:paraId="5FAE6BF4" w14:textId="0F8599E8" w:rsidR="007B56F2" w:rsidRDefault="007B56F2" w:rsidP="007B56F2">
      <w:r w:rsidRPr="00196F8A">
        <w:t>This</w:t>
      </w:r>
    </w:p>
    <w:p w14:paraId="3C9538FA" w14:textId="7ACCF605" w:rsidR="007B56F2" w:rsidRDefault="007B56F2" w:rsidP="007B56F2">
      <w:r w:rsidRPr="007B56F2">
        <w:rPr>
          <w:noProof/>
        </w:rPr>
        <w:lastRenderedPageBreak/>
        <w:drawing>
          <wp:inline distT="0" distB="0" distL="0" distR="0" wp14:anchorId="240710C2" wp14:editId="13BB8BE0">
            <wp:extent cx="5274310" cy="5183505"/>
            <wp:effectExtent l="0" t="0" r="2540" b="0"/>
            <wp:docPr id="732484" name="Picture 1" descr="A diagram of a job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484" name="Picture 1" descr="A diagram of a job application&#10;&#10;Description automatically generated"/>
                    <pic:cNvPicPr/>
                  </pic:nvPicPr>
                  <pic:blipFill>
                    <a:blip r:embed="rId11"/>
                    <a:stretch>
                      <a:fillRect/>
                    </a:stretch>
                  </pic:blipFill>
                  <pic:spPr>
                    <a:xfrm>
                      <a:off x="0" y="0"/>
                      <a:ext cx="5274310" cy="5183505"/>
                    </a:xfrm>
                    <a:prstGeom prst="rect">
                      <a:avLst/>
                    </a:prstGeom>
                  </pic:spPr>
                </pic:pic>
              </a:graphicData>
            </a:graphic>
          </wp:inline>
        </w:drawing>
      </w:r>
    </w:p>
    <w:p w14:paraId="7E1990CB" w14:textId="52AAE963" w:rsidR="00073F97" w:rsidRDefault="00073F97" w:rsidP="007B56F2">
      <w:r w:rsidRPr="00073F97">
        <w:rPr>
          <w:noProof/>
        </w:rPr>
        <w:drawing>
          <wp:inline distT="0" distB="0" distL="0" distR="0" wp14:anchorId="01C86897" wp14:editId="5910C7F7">
            <wp:extent cx="5274310" cy="3083560"/>
            <wp:effectExtent l="0" t="0" r="2540" b="2540"/>
            <wp:docPr id="941853073" name="Picture 1" descr="A diagram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1853073" name="Picture 1" descr="A diagram of a function&#10;&#10;Description automatically generated"/>
                    <pic:cNvPicPr/>
                  </pic:nvPicPr>
                  <pic:blipFill>
                    <a:blip r:embed="rId12"/>
                    <a:stretch>
                      <a:fillRect/>
                    </a:stretch>
                  </pic:blipFill>
                  <pic:spPr>
                    <a:xfrm>
                      <a:off x="0" y="0"/>
                      <a:ext cx="5274310" cy="3083560"/>
                    </a:xfrm>
                    <a:prstGeom prst="rect">
                      <a:avLst/>
                    </a:prstGeom>
                  </pic:spPr>
                </pic:pic>
              </a:graphicData>
            </a:graphic>
          </wp:inline>
        </w:drawing>
      </w:r>
    </w:p>
    <w:p w14:paraId="2FB77D19" w14:textId="4A04BCAE" w:rsidR="00073F97" w:rsidRDefault="00134541" w:rsidP="007B56F2">
      <w:r w:rsidRPr="00134541">
        <w:rPr>
          <w:noProof/>
        </w:rPr>
        <w:lastRenderedPageBreak/>
        <w:drawing>
          <wp:inline distT="0" distB="0" distL="0" distR="0" wp14:anchorId="32C72CFD" wp14:editId="1E15AE38">
            <wp:extent cx="4048690" cy="4096322"/>
            <wp:effectExtent l="0" t="0" r="9525" b="0"/>
            <wp:docPr id="1072208538" name="Picture 1" descr="A diagram of a softwar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208538" name="Picture 1" descr="A diagram of a software application&#10;&#10;Description automatically generated"/>
                    <pic:cNvPicPr/>
                  </pic:nvPicPr>
                  <pic:blipFill>
                    <a:blip r:embed="rId13"/>
                    <a:stretch>
                      <a:fillRect/>
                    </a:stretch>
                  </pic:blipFill>
                  <pic:spPr>
                    <a:xfrm>
                      <a:off x="0" y="0"/>
                      <a:ext cx="4048690" cy="4096322"/>
                    </a:xfrm>
                    <a:prstGeom prst="rect">
                      <a:avLst/>
                    </a:prstGeom>
                  </pic:spPr>
                </pic:pic>
              </a:graphicData>
            </a:graphic>
          </wp:inline>
        </w:drawing>
      </w:r>
    </w:p>
    <w:p w14:paraId="628281A2" w14:textId="17C95DFD" w:rsidR="00BB4FAB" w:rsidRDefault="00BB4FAB" w:rsidP="007B56F2">
      <w:r w:rsidRPr="00BB4FAB">
        <w:lastRenderedPageBreak/>
        <w:drawing>
          <wp:inline distT="0" distB="0" distL="0" distR="0" wp14:anchorId="23276138" wp14:editId="38C95E90">
            <wp:extent cx="5134692" cy="6182588"/>
            <wp:effectExtent l="0" t="0" r="8890" b="8890"/>
            <wp:docPr id="1630801120" name="Picture 1"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0801120" name="Picture 1" descr="A diagram of a flowchart&#10;&#10;Description automatically generated"/>
                    <pic:cNvPicPr/>
                  </pic:nvPicPr>
                  <pic:blipFill>
                    <a:blip r:embed="rId14"/>
                    <a:stretch>
                      <a:fillRect/>
                    </a:stretch>
                  </pic:blipFill>
                  <pic:spPr>
                    <a:xfrm>
                      <a:off x="0" y="0"/>
                      <a:ext cx="5134692" cy="6182588"/>
                    </a:xfrm>
                    <a:prstGeom prst="rect">
                      <a:avLst/>
                    </a:prstGeom>
                  </pic:spPr>
                </pic:pic>
              </a:graphicData>
            </a:graphic>
          </wp:inline>
        </w:drawing>
      </w:r>
    </w:p>
    <w:p w14:paraId="075C1036" w14:textId="124355E8" w:rsidR="00134541" w:rsidRDefault="00397D1A" w:rsidP="007B56F2">
      <w:r w:rsidRPr="00397D1A">
        <w:rPr>
          <w:noProof/>
        </w:rPr>
        <w:lastRenderedPageBreak/>
        <w:drawing>
          <wp:inline distT="0" distB="0" distL="0" distR="0" wp14:anchorId="3C436BF0" wp14:editId="361D3D0C">
            <wp:extent cx="5274310" cy="2568575"/>
            <wp:effectExtent l="0" t="0" r="2540" b="3175"/>
            <wp:docPr id="70456069" name="Picture 1" descr="A diagram of a docume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56069" name="Picture 1" descr="A diagram of a document&#10;&#10;Description automatically generated"/>
                    <pic:cNvPicPr/>
                  </pic:nvPicPr>
                  <pic:blipFill>
                    <a:blip r:embed="rId15"/>
                    <a:stretch>
                      <a:fillRect/>
                    </a:stretch>
                  </pic:blipFill>
                  <pic:spPr>
                    <a:xfrm>
                      <a:off x="0" y="0"/>
                      <a:ext cx="5274310" cy="2568575"/>
                    </a:xfrm>
                    <a:prstGeom prst="rect">
                      <a:avLst/>
                    </a:prstGeom>
                  </pic:spPr>
                </pic:pic>
              </a:graphicData>
            </a:graphic>
          </wp:inline>
        </w:drawing>
      </w:r>
    </w:p>
    <w:p w14:paraId="692BB4C9" w14:textId="1B6B5E98" w:rsidR="00665734" w:rsidRDefault="00665734" w:rsidP="00665734">
      <w:pPr>
        <w:pStyle w:val="Heading3"/>
      </w:pPr>
      <w:r>
        <w:t>3.</w:t>
      </w:r>
      <w:r w:rsidR="006A1CA4">
        <w:t>4</w:t>
      </w:r>
      <w:r>
        <w:tab/>
      </w:r>
      <w:r w:rsidR="003377FE">
        <w:t>Summary</w:t>
      </w:r>
    </w:p>
    <w:p w14:paraId="1543192B" w14:textId="19B3ECE5" w:rsidR="00F458D0" w:rsidRPr="00196F8A" w:rsidRDefault="00F458D0" w:rsidP="00F458D0">
      <w:r w:rsidRPr="00196F8A">
        <w:t xml:space="preserve">This chapter detailed the system requirements </w:t>
      </w:r>
      <w:r>
        <w:t xml:space="preserve">to better understand </w:t>
      </w:r>
      <w:r w:rsidRPr="00196F8A">
        <w:t xml:space="preserve">the system design. </w:t>
      </w:r>
    </w:p>
    <w:p w14:paraId="36EFE1F8" w14:textId="37C8A622" w:rsidR="003C221B" w:rsidRDefault="00331117" w:rsidP="003C221B">
      <w:pPr>
        <w:pStyle w:val="Heading1"/>
      </w:pPr>
      <w:r>
        <w:t>4</w:t>
      </w:r>
      <w:r>
        <w:tab/>
        <w:t>Conclusion</w:t>
      </w:r>
    </w:p>
    <w:p w14:paraId="48A8A18B" w14:textId="57975E8F" w:rsidR="00331117" w:rsidRDefault="00331117" w:rsidP="00331117">
      <w:pPr>
        <w:pStyle w:val="Heading3"/>
      </w:pPr>
      <w:r>
        <w:t>4.1</w:t>
      </w:r>
      <w:r>
        <w:tab/>
        <w:t>Introduction</w:t>
      </w:r>
    </w:p>
    <w:p w14:paraId="679ED44F" w14:textId="77777777" w:rsidR="00D46E1E" w:rsidRDefault="00D46E1E" w:rsidP="00D46E1E">
      <w:r w:rsidRPr="00196F8A">
        <w:t>This final chapter summarizes and reflects upon the project in its most updated state. Goes into explanation of limitations of the proposed solution and future development that could emerge from this project.</w:t>
      </w:r>
    </w:p>
    <w:p w14:paraId="54003A68" w14:textId="431F91F6" w:rsidR="00D46E1E" w:rsidRDefault="00D46E1E" w:rsidP="00D46E1E">
      <w:pPr>
        <w:pStyle w:val="Heading3"/>
      </w:pPr>
      <w:r>
        <w:t>4.1</w:t>
      </w:r>
      <w:r>
        <w:tab/>
        <w:t>Summary of Report</w:t>
      </w:r>
    </w:p>
    <w:p w14:paraId="1A803543" w14:textId="46EE30C6" w:rsidR="00F678C1" w:rsidRPr="00196F8A" w:rsidRDefault="00F678C1" w:rsidP="00F678C1">
      <w:r w:rsidRPr="00196F8A">
        <w:t xml:space="preserve">The aim of the project </w:t>
      </w:r>
      <w:r>
        <w:t>is</w:t>
      </w:r>
      <w:r w:rsidRPr="00196F8A">
        <w:t xml:space="preserve"> to develop a web application using Java Spring Boot and MySQL database to take in </w:t>
      </w:r>
      <w:r>
        <w:t xml:space="preserve">users job applications and help them manage aspects of </w:t>
      </w:r>
      <w:r w:rsidR="0024775E">
        <w:t>it</w:t>
      </w:r>
      <w:r w:rsidR="0024775E" w:rsidRPr="00196F8A">
        <w:t>.</w:t>
      </w:r>
      <w:r>
        <w:t xml:space="preserve"> </w:t>
      </w:r>
      <w:r w:rsidRPr="00196F8A">
        <w:t>The project was broken down into objectives and had chapters addressing these objectives. The framework of the chapters is presented in the table below.</w:t>
      </w:r>
    </w:p>
    <w:tbl>
      <w:tblPr>
        <w:tblStyle w:val="TableGrid"/>
        <w:tblW w:w="0" w:type="auto"/>
        <w:tblLook w:val="04A0" w:firstRow="1" w:lastRow="0" w:firstColumn="1" w:lastColumn="0" w:noHBand="0" w:noVBand="1"/>
      </w:tblPr>
      <w:tblGrid>
        <w:gridCol w:w="8296"/>
      </w:tblGrid>
      <w:tr w:rsidR="00F678C1" w:rsidRPr="00196F8A" w14:paraId="55E24B98" w14:textId="77777777" w:rsidTr="00E72D77">
        <w:tc>
          <w:tcPr>
            <w:tcW w:w="8296" w:type="dxa"/>
          </w:tcPr>
          <w:p w14:paraId="43881033" w14:textId="201EA1A6" w:rsidR="00F678C1" w:rsidRPr="00196F8A" w:rsidRDefault="00F678C1" w:rsidP="00BD5AF4">
            <w:r w:rsidRPr="00196F8A">
              <w:t xml:space="preserve">Chapter 1 – Introduced the topic of the </w:t>
            </w:r>
            <w:r>
              <w:t>report</w:t>
            </w:r>
          </w:p>
        </w:tc>
      </w:tr>
      <w:tr w:rsidR="00F678C1" w:rsidRPr="00196F8A" w14:paraId="56449BEF" w14:textId="77777777" w:rsidTr="00E72D77">
        <w:tc>
          <w:tcPr>
            <w:tcW w:w="8296" w:type="dxa"/>
          </w:tcPr>
          <w:p w14:paraId="36542CBA" w14:textId="2A3B0643" w:rsidR="00F678C1" w:rsidRPr="00196F8A" w:rsidRDefault="00F678C1" w:rsidP="00E72D77">
            <w:r w:rsidRPr="00196F8A">
              <w:t>Chapter 2 – Produced an extensive analysis of the research literature on the topic at hand and presented existing tools and techniques, their benefits, and limitations.</w:t>
            </w:r>
          </w:p>
        </w:tc>
      </w:tr>
      <w:tr w:rsidR="00F678C1" w:rsidRPr="00196F8A" w14:paraId="5FEBDAFC" w14:textId="77777777" w:rsidTr="00E72D77">
        <w:tc>
          <w:tcPr>
            <w:tcW w:w="8296" w:type="dxa"/>
          </w:tcPr>
          <w:p w14:paraId="7EBE2705" w14:textId="52CDBF40" w:rsidR="00F678C1" w:rsidRPr="00196F8A" w:rsidRDefault="00F678C1" w:rsidP="00E72D77">
            <w:r w:rsidRPr="00196F8A">
              <w:t xml:space="preserve">Chapter </w:t>
            </w:r>
            <w:r w:rsidR="00E72D77">
              <w:t>3</w:t>
            </w:r>
            <w:r w:rsidRPr="00196F8A">
              <w:t xml:space="preserve"> – </w:t>
            </w:r>
            <w:r w:rsidR="00E72D77">
              <w:t>Elaborated</w:t>
            </w:r>
            <w:r w:rsidRPr="00196F8A">
              <w:t xml:space="preserve"> on the system requirements.</w:t>
            </w:r>
          </w:p>
        </w:tc>
      </w:tr>
    </w:tbl>
    <w:p w14:paraId="0217D366" w14:textId="4B97B6DF" w:rsidR="008F5E65" w:rsidRDefault="008F5E65" w:rsidP="008F5E65">
      <w:r>
        <w:t>The development of a Full Stack Job Application Tracker offers a promising solution to address the challenges faced by job seekers during their application process. The integration of features such as resume upload, interview scheduling, and email notifications will provide a comprehensive tool for users to manage their job applications efficiently</w:t>
      </w:r>
      <w:r w:rsidR="00F408E3">
        <w:t xml:space="preserve"> leading to enhanced organization, increased productivity, and improved chances of success in securing job opportunities</w:t>
      </w:r>
      <w:r>
        <w:t xml:space="preserve">. However, the feasibility of the project hinges on several factors, including technical complexity, resource availability, data security, and potential integration challenges with external APIs. A </w:t>
      </w:r>
      <w:r w:rsidR="00A903CA">
        <w:t xml:space="preserve">further </w:t>
      </w:r>
      <w:r>
        <w:t>analysis of these aspects will be essential to determine the project's viability</w:t>
      </w:r>
      <w:r w:rsidR="00C6267C">
        <w:t xml:space="preserve"> and</w:t>
      </w:r>
      <w:r w:rsidR="00A903CA">
        <w:t xml:space="preserve"> changes that need to be made</w:t>
      </w:r>
      <w:r>
        <w:t xml:space="preserve"> to ensure successful implementation.</w:t>
      </w:r>
    </w:p>
    <w:p w14:paraId="092E327D" w14:textId="08E9881F" w:rsidR="00F57361" w:rsidRDefault="00DA5D7C" w:rsidP="00F57361">
      <w:pPr>
        <w:pStyle w:val="Heading1"/>
      </w:pPr>
      <w:r>
        <w:lastRenderedPageBreak/>
        <w:t>References</w:t>
      </w:r>
    </w:p>
    <w:p w14:paraId="1CAE8674" w14:textId="1BA180AF" w:rsidR="009422C7" w:rsidRPr="009422C7" w:rsidRDefault="00F43ED1" w:rsidP="009422C7">
      <w:r>
        <w:t>Clark, D. (2022). </w:t>
      </w:r>
      <w:r>
        <w:rPr>
          <w:i/>
          <w:iCs/>
        </w:rPr>
        <w:t>Job vacancies UK 2021</w:t>
      </w:r>
      <w:r>
        <w:t>. [online] Statista. Available at: https://www.statista.com/statistics/283771/monthly-job-vacancies-in-the-united-kingdom-uk/.</w:t>
      </w:r>
    </w:p>
    <w:sectPr w:rsidR="009422C7" w:rsidRPr="009422C7" w:rsidSect="00C8610B">
      <w:footerReference w:type="default" r:id="rId16"/>
      <w:pgSz w:w="11906" w:h="16838" w:code="9"/>
      <w:pgMar w:top="1728" w:right="1800" w:bottom="1440" w:left="180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12AB2EF" w14:textId="77777777" w:rsidR="00FC5A50" w:rsidRDefault="00FC5A50" w:rsidP="00C6554A">
      <w:pPr>
        <w:spacing w:before="0" w:after="0" w:line="240" w:lineRule="auto"/>
      </w:pPr>
      <w:r>
        <w:separator/>
      </w:r>
    </w:p>
  </w:endnote>
  <w:endnote w:type="continuationSeparator" w:id="0">
    <w:p w14:paraId="6A1E15BA" w14:textId="77777777" w:rsidR="00FC5A50" w:rsidRDefault="00FC5A50" w:rsidP="00C6554A">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2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AED62A" w14:textId="77777777" w:rsidR="00025AE7" w:rsidRDefault="00ED7C44">
    <w:pPr>
      <w:pStyle w:val="Footer"/>
    </w:pPr>
    <w:r>
      <w:rPr>
        <w:lang w:val="en-GB" w:bidi="en-GB"/>
      </w:rPr>
      <w:t xml:space="preserve">Page </w:t>
    </w:r>
    <w:r>
      <w:rPr>
        <w:lang w:val="en-GB" w:bidi="en-GB"/>
      </w:rPr>
      <w:fldChar w:fldCharType="begin"/>
    </w:r>
    <w:r>
      <w:rPr>
        <w:lang w:val="en-GB" w:bidi="en-GB"/>
      </w:rPr>
      <w:instrText xml:space="preserve"> PAGE  \* Arabic  \* MERGEFORMAT </w:instrText>
    </w:r>
    <w:r>
      <w:rPr>
        <w:lang w:val="en-GB" w:bidi="en-GB"/>
      </w:rPr>
      <w:fldChar w:fldCharType="separate"/>
    </w:r>
    <w:r w:rsidR="00624D0B">
      <w:rPr>
        <w:noProof/>
        <w:lang w:val="en-GB" w:bidi="en-GB"/>
      </w:rPr>
      <w:t>1</w:t>
    </w:r>
    <w:r>
      <w:rPr>
        <w:lang w:val="en-GB" w:bidi="en-GB"/>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F413E62" w14:textId="77777777" w:rsidR="00FC5A50" w:rsidRDefault="00FC5A50" w:rsidP="00C6554A">
      <w:pPr>
        <w:spacing w:before="0" w:after="0" w:line="240" w:lineRule="auto"/>
      </w:pPr>
      <w:r>
        <w:separator/>
      </w:r>
    </w:p>
  </w:footnote>
  <w:footnote w:type="continuationSeparator" w:id="0">
    <w:p w14:paraId="56005F58" w14:textId="77777777" w:rsidR="00FC5A50" w:rsidRDefault="00FC5A50" w:rsidP="00C6554A">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61E62248"/>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DADA94F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A0E4E5B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4188A06"/>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1E0C080A"/>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CB9E1936"/>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13A06938"/>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93C8D00C"/>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87E3E76"/>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BAA6FCB4"/>
    <w:lvl w:ilvl="0">
      <w:start w:val="1"/>
      <w:numFmt w:val="bullet"/>
      <w:pStyle w:val="ListBullet"/>
      <w:lvlText w:val="−"/>
      <w:lvlJc w:val="left"/>
      <w:pPr>
        <w:ind w:left="720" w:hanging="360"/>
      </w:pPr>
      <w:rPr>
        <w:rFonts w:ascii="Century Gothic" w:hAnsi="Century Gothic" w:hint="default"/>
        <w:color w:val="0D0D0D" w:themeColor="text1" w:themeTint="F2"/>
      </w:rPr>
    </w:lvl>
  </w:abstractNum>
  <w:abstractNum w:abstractNumId="10" w15:restartNumberingAfterBreak="0">
    <w:nsid w:val="01122BF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1" w15:restartNumberingAfterBreak="0">
    <w:nsid w:val="0D483622"/>
    <w:multiLevelType w:val="multilevel"/>
    <w:tmpl w:val="04090023"/>
    <w:lvl w:ilvl="0">
      <w:start w:val="1"/>
      <w:numFmt w:val="upperRoman"/>
      <w:lvlText w:val="Article %1."/>
      <w:lvlJc w:val="left"/>
      <w:pPr>
        <w:ind w:left="0" w:firstLine="0"/>
      </w:pPr>
    </w:lvl>
    <w:lvl w:ilvl="1">
      <w:start w:val="1"/>
      <w:numFmt w:val="decimalZero"/>
      <w:isLgl/>
      <w:lvlText w:val="Section %1.%2"/>
      <w:lvlJc w:val="left"/>
      <w:pPr>
        <w:ind w:left="0" w:firstLine="0"/>
      </w:pPr>
    </w:lvl>
    <w:lvl w:ilvl="2">
      <w:start w:val="1"/>
      <w:numFmt w:val="lowerLetter"/>
      <w:lvlText w:val="(%3)"/>
      <w:lvlJc w:val="left"/>
      <w:pPr>
        <w:ind w:left="720" w:hanging="432"/>
      </w:pPr>
    </w:lvl>
    <w:lvl w:ilvl="3">
      <w:start w:val="1"/>
      <w:numFmt w:val="lowerRoman"/>
      <w:lvlText w:val="(%4)"/>
      <w:lvlJc w:val="right"/>
      <w:pPr>
        <w:ind w:left="864" w:hanging="144"/>
      </w:pPr>
    </w:lvl>
    <w:lvl w:ilvl="4">
      <w:start w:val="1"/>
      <w:numFmt w:val="decimal"/>
      <w:lvlText w:val="%5)"/>
      <w:lvlJc w:val="left"/>
      <w:pPr>
        <w:ind w:left="1008" w:hanging="432"/>
      </w:pPr>
    </w:lvl>
    <w:lvl w:ilvl="5">
      <w:start w:val="1"/>
      <w:numFmt w:val="lowerLetter"/>
      <w:lvlText w:val="%6)"/>
      <w:lvlJc w:val="left"/>
      <w:pPr>
        <w:ind w:left="1152" w:hanging="432"/>
      </w:pPr>
    </w:lvl>
    <w:lvl w:ilvl="6">
      <w:start w:val="1"/>
      <w:numFmt w:val="lowerRoman"/>
      <w:lvlText w:val="%7)"/>
      <w:lvlJc w:val="right"/>
      <w:pPr>
        <w:ind w:left="1296" w:hanging="288"/>
      </w:pPr>
    </w:lvl>
    <w:lvl w:ilvl="7">
      <w:start w:val="1"/>
      <w:numFmt w:val="lowerLetter"/>
      <w:lvlText w:val="%8."/>
      <w:lvlJc w:val="left"/>
      <w:pPr>
        <w:ind w:left="1440" w:hanging="432"/>
      </w:pPr>
    </w:lvl>
    <w:lvl w:ilvl="8">
      <w:start w:val="1"/>
      <w:numFmt w:val="lowerRoman"/>
      <w:lvlText w:val="%9."/>
      <w:lvlJc w:val="right"/>
      <w:pPr>
        <w:ind w:left="1584" w:hanging="144"/>
      </w:pPr>
    </w:lvl>
  </w:abstractNum>
  <w:abstractNum w:abstractNumId="12" w15:restartNumberingAfterBreak="0">
    <w:nsid w:val="10CA3614"/>
    <w:multiLevelType w:val="hybridMultilevel"/>
    <w:tmpl w:val="6B8445E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139E555B"/>
    <w:multiLevelType w:val="hybridMultilevel"/>
    <w:tmpl w:val="1D64E9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1BF831B0"/>
    <w:multiLevelType w:val="hybridMultilevel"/>
    <w:tmpl w:val="14C0682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5" w15:restartNumberingAfterBreak="0">
    <w:nsid w:val="404E3F7D"/>
    <w:multiLevelType w:val="hybridMultilevel"/>
    <w:tmpl w:val="6FF6BF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7164D09"/>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62C30F62"/>
    <w:multiLevelType w:val="hybridMultilevel"/>
    <w:tmpl w:val="A66616C4"/>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 w15:restartNumberingAfterBreak="0">
    <w:nsid w:val="6F0D1B88"/>
    <w:multiLevelType w:val="hybridMultilevel"/>
    <w:tmpl w:val="CA6297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702218BF"/>
    <w:multiLevelType w:val="hybridMultilevel"/>
    <w:tmpl w:val="F668BBB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641352544">
    <w:abstractNumId w:val="9"/>
  </w:num>
  <w:num w:numId="2" w16cid:durableId="1142116042">
    <w:abstractNumId w:val="8"/>
  </w:num>
  <w:num w:numId="3" w16cid:durableId="270363802">
    <w:abstractNumId w:val="8"/>
  </w:num>
  <w:num w:numId="4" w16cid:durableId="1261794670">
    <w:abstractNumId w:val="9"/>
  </w:num>
  <w:num w:numId="5" w16cid:durableId="386223651">
    <w:abstractNumId w:val="16"/>
  </w:num>
  <w:num w:numId="6" w16cid:durableId="1352142675">
    <w:abstractNumId w:val="10"/>
  </w:num>
  <w:num w:numId="7" w16cid:durableId="312880277">
    <w:abstractNumId w:val="11"/>
  </w:num>
  <w:num w:numId="8" w16cid:durableId="161238170">
    <w:abstractNumId w:val="7"/>
  </w:num>
  <w:num w:numId="9" w16cid:durableId="489444434">
    <w:abstractNumId w:val="6"/>
  </w:num>
  <w:num w:numId="10" w16cid:durableId="1429735630">
    <w:abstractNumId w:val="5"/>
  </w:num>
  <w:num w:numId="11" w16cid:durableId="1792169067">
    <w:abstractNumId w:val="4"/>
  </w:num>
  <w:num w:numId="12" w16cid:durableId="650330559">
    <w:abstractNumId w:val="3"/>
  </w:num>
  <w:num w:numId="13" w16cid:durableId="472983718">
    <w:abstractNumId w:val="2"/>
  </w:num>
  <w:num w:numId="14" w16cid:durableId="1125805828">
    <w:abstractNumId w:val="1"/>
  </w:num>
  <w:num w:numId="15" w16cid:durableId="1358391069">
    <w:abstractNumId w:val="0"/>
  </w:num>
  <w:num w:numId="16" w16cid:durableId="1358507294">
    <w:abstractNumId w:val="13"/>
  </w:num>
  <w:num w:numId="17" w16cid:durableId="1987467607">
    <w:abstractNumId w:val="12"/>
  </w:num>
  <w:num w:numId="18" w16cid:durableId="86928304">
    <w:abstractNumId w:val="14"/>
  </w:num>
  <w:num w:numId="19" w16cid:durableId="894974231">
    <w:abstractNumId w:val="17"/>
  </w:num>
  <w:num w:numId="20" w16cid:durableId="766774642">
    <w:abstractNumId w:val="18"/>
  </w:num>
  <w:num w:numId="21" w16cid:durableId="1147933893">
    <w:abstractNumId w:val="19"/>
  </w:num>
  <w:num w:numId="22" w16cid:durableId="16078046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ttachedTemplate r:id="rId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311E8"/>
    <w:rsid w:val="00025AE7"/>
    <w:rsid w:val="000261E9"/>
    <w:rsid w:val="000271F4"/>
    <w:rsid w:val="00047E86"/>
    <w:rsid w:val="0006173B"/>
    <w:rsid w:val="000650E6"/>
    <w:rsid w:val="00073F97"/>
    <w:rsid w:val="0007419B"/>
    <w:rsid w:val="00074ED0"/>
    <w:rsid w:val="000824EC"/>
    <w:rsid w:val="000937B1"/>
    <w:rsid w:val="0009721D"/>
    <w:rsid w:val="000A445F"/>
    <w:rsid w:val="000B64BE"/>
    <w:rsid w:val="000C5A20"/>
    <w:rsid w:val="000E7B93"/>
    <w:rsid w:val="000F0B1F"/>
    <w:rsid w:val="001246E9"/>
    <w:rsid w:val="00134541"/>
    <w:rsid w:val="00141AFD"/>
    <w:rsid w:val="00156161"/>
    <w:rsid w:val="00161A0F"/>
    <w:rsid w:val="00192262"/>
    <w:rsid w:val="00197F6A"/>
    <w:rsid w:val="001A5865"/>
    <w:rsid w:val="001C4019"/>
    <w:rsid w:val="001C5B46"/>
    <w:rsid w:val="001C5DC0"/>
    <w:rsid w:val="001C791B"/>
    <w:rsid w:val="001E631E"/>
    <w:rsid w:val="00206AEE"/>
    <w:rsid w:val="002226DB"/>
    <w:rsid w:val="0023144E"/>
    <w:rsid w:val="00243842"/>
    <w:rsid w:val="0024775E"/>
    <w:rsid w:val="002554CD"/>
    <w:rsid w:val="002614D2"/>
    <w:rsid w:val="00293959"/>
    <w:rsid w:val="00293B83"/>
    <w:rsid w:val="002A280B"/>
    <w:rsid w:val="002B4294"/>
    <w:rsid w:val="002C0B71"/>
    <w:rsid w:val="002C5010"/>
    <w:rsid w:val="002C767A"/>
    <w:rsid w:val="002D28AD"/>
    <w:rsid w:val="002E7EF0"/>
    <w:rsid w:val="002F3E0C"/>
    <w:rsid w:val="00305625"/>
    <w:rsid w:val="00306156"/>
    <w:rsid w:val="00311A1F"/>
    <w:rsid w:val="00331117"/>
    <w:rsid w:val="00333D0D"/>
    <w:rsid w:val="003377FE"/>
    <w:rsid w:val="00340596"/>
    <w:rsid w:val="00344FA6"/>
    <w:rsid w:val="003466D1"/>
    <w:rsid w:val="00355AE4"/>
    <w:rsid w:val="0036630D"/>
    <w:rsid w:val="0039171D"/>
    <w:rsid w:val="00397D1A"/>
    <w:rsid w:val="003A68C2"/>
    <w:rsid w:val="003C221B"/>
    <w:rsid w:val="003C2BD2"/>
    <w:rsid w:val="003E13DA"/>
    <w:rsid w:val="003E62BF"/>
    <w:rsid w:val="003F125A"/>
    <w:rsid w:val="0040453F"/>
    <w:rsid w:val="00413599"/>
    <w:rsid w:val="00414BFA"/>
    <w:rsid w:val="004548AD"/>
    <w:rsid w:val="004568D4"/>
    <w:rsid w:val="004767C8"/>
    <w:rsid w:val="00481B36"/>
    <w:rsid w:val="00484107"/>
    <w:rsid w:val="004B56DC"/>
    <w:rsid w:val="004B597D"/>
    <w:rsid w:val="004C049F"/>
    <w:rsid w:val="004C52ED"/>
    <w:rsid w:val="004E0EC4"/>
    <w:rsid w:val="004E3C49"/>
    <w:rsid w:val="005000E2"/>
    <w:rsid w:val="00517C92"/>
    <w:rsid w:val="005311E8"/>
    <w:rsid w:val="00541A18"/>
    <w:rsid w:val="005457C8"/>
    <w:rsid w:val="00550CCF"/>
    <w:rsid w:val="00563C11"/>
    <w:rsid w:val="00572269"/>
    <w:rsid w:val="00572782"/>
    <w:rsid w:val="005803CF"/>
    <w:rsid w:val="005933E4"/>
    <w:rsid w:val="00596A4A"/>
    <w:rsid w:val="005B3DEF"/>
    <w:rsid w:val="005C71FE"/>
    <w:rsid w:val="005D580A"/>
    <w:rsid w:val="005E35C9"/>
    <w:rsid w:val="0061005C"/>
    <w:rsid w:val="00613F1F"/>
    <w:rsid w:val="00623296"/>
    <w:rsid w:val="00623FE4"/>
    <w:rsid w:val="00624D0B"/>
    <w:rsid w:val="00630E38"/>
    <w:rsid w:val="00662213"/>
    <w:rsid w:val="00665734"/>
    <w:rsid w:val="00676D24"/>
    <w:rsid w:val="00686CE0"/>
    <w:rsid w:val="00687DF1"/>
    <w:rsid w:val="006A0734"/>
    <w:rsid w:val="006A1A9C"/>
    <w:rsid w:val="006A1CA4"/>
    <w:rsid w:val="006A3CE7"/>
    <w:rsid w:val="006A7879"/>
    <w:rsid w:val="006E27A4"/>
    <w:rsid w:val="00702F1B"/>
    <w:rsid w:val="00715479"/>
    <w:rsid w:val="00732161"/>
    <w:rsid w:val="0075073E"/>
    <w:rsid w:val="007562BD"/>
    <w:rsid w:val="00762B9D"/>
    <w:rsid w:val="00776F0D"/>
    <w:rsid w:val="0077735D"/>
    <w:rsid w:val="007A342A"/>
    <w:rsid w:val="007B1F45"/>
    <w:rsid w:val="007B56F2"/>
    <w:rsid w:val="007C469E"/>
    <w:rsid w:val="007C644D"/>
    <w:rsid w:val="007D2F58"/>
    <w:rsid w:val="007D65C9"/>
    <w:rsid w:val="007D7494"/>
    <w:rsid w:val="007F1B26"/>
    <w:rsid w:val="007F298E"/>
    <w:rsid w:val="00817158"/>
    <w:rsid w:val="00821C81"/>
    <w:rsid w:val="00827392"/>
    <w:rsid w:val="008419EF"/>
    <w:rsid w:val="00872E98"/>
    <w:rsid w:val="00884C81"/>
    <w:rsid w:val="008A3356"/>
    <w:rsid w:val="008A66B1"/>
    <w:rsid w:val="008B74BC"/>
    <w:rsid w:val="008C1619"/>
    <w:rsid w:val="008E1842"/>
    <w:rsid w:val="008F5E65"/>
    <w:rsid w:val="008F6304"/>
    <w:rsid w:val="008F644D"/>
    <w:rsid w:val="008F6575"/>
    <w:rsid w:val="009026D0"/>
    <w:rsid w:val="00911AC5"/>
    <w:rsid w:val="009422C7"/>
    <w:rsid w:val="00961C0F"/>
    <w:rsid w:val="00966915"/>
    <w:rsid w:val="00982A4C"/>
    <w:rsid w:val="0098615C"/>
    <w:rsid w:val="009932E7"/>
    <w:rsid w:val="009A5A9F"/>
    <w:rsid w:val="009B0758"/>
    <w:rsid w:val="009C7EDA"/>
    <w:rsid w:val="009D3B57"/>
    <w:rsid w:val="009F53F9"/>
    <w:rsid w:val="00A050EE"/>
    <w:rsid w:val="00A056DF"/>
    <w:rsid w:val="00A0616C"/>
    <w:rsid w:val="00A21B06"/>
    <w:rsid w:val="00A51B1B"/>
    <w:rsid w:val="00A77F98"/>
    <w:rsid w:val="00A86E8B"/>
    <w:rsid w:val="00A903CA"/>
    <w:rsid w:val="00A909D0"/>
    <w:rsid w:val="00A95F7D"/>
    <w:rsid w:val="00AD68F5"/>
    <w:rsid w:val="00B0108D"/>
    <w:rsid w:val="00B06C2C"/>
    <w:rsid w:val="00B1797A"/>
    <w:rsid w:val="00B309BC"/>
    <w:rsid w:val="00B4031E"/>
    <w:rsid w:val="00B429AD"/>
    <w:rsid w:val="00B4410B"/>
    <w:rsid w:val="00B457FD"/>
    <w:rsid w:val="00B5052D"/>
    <w:rsid w:val="00B65D1B"/>
    <w:rsid w:val="00B86DEA"/>
    <w:rsid w:val="00BB4FAB"/>
    <w:rsid w:val="00BB7519"/>
    <w:rsid w:val="00C0438B"/>
    <w:rsid w:val="00C05456"/>
    <w:rsid w:val="00C06434"/>
    <w:rsid w:val="00C06979"/>
    <w:rsid w:val="00C074AE"/>
    <w:rsid w:val="00C237CE"/>
    <w:rsid w:val="00C6046B"/>
    <w:rsid w:val="00C60B67"/>
    <w:rsid w:val="00C6267C"/>
    <w:rsid w:val="00C6554A"/>
    <w:rsid w:val="00C66161"/>
    <w:rsid w:val="00C666D0"/>
    <w:rsid w:val="00C71722"/>
    <w:rsid w:val="00C73B06"/>
    <w:rsid w:val="00C76FA9"/>
    <w:rsid w:val="00C8610B"/>
    <w:rsid w:val="00CA6D0F"/>
    <w:rsid w:val="00CB238F"/>
    <w:rsid w:val="00CB39A6"/>
    <w:rsid w:val="00CB4647"/>
    <w:rsid w:val="00CC12A7"/>
    <w:rsid w:val="00CE3343"/>
    <w:rsid w:val="00CF1705"/>
    <w:rsid w:val="00CF2884"/>
    <w:rsid w:val="00CF2E11"/>
    <w:rsid w:val="00CF35A6"/>
    <w:rsid w:val="00D4288F"/>
    <w:rsid w:val="00D457B1"/>
    <w:rsid w:val="00D46E1E"/>
    <w:rsid w:val="00D86E31"/>
    <w:rsid w:val="00D873B3"/>
    <w:rsid w:val="00D878E1"/>
    <w:rsid w:val="00DA5D7C"/>
    <w:rsid w:val="00DB702F"/>
    <w:rsid w:val="00DD71A6"/>
    <w:rsid w:val="00E04E6F"/>
    <w:rsid w:val="00E068A0"/>
    <w:rsid w:val="00E20852"/>
    <w:rsid w:val="00E2369A"/>
    <w:rsid w:val="00E242FB"/>
    <w:rsid w:val="00E40E48"/>
    <w:rsid w:val="00E66E17"/>
    <w:rsid w:val="00E72C4C"/>
    <w:rsid w:val="00E72D77"/>
    <w:rsid w:val="00E862A0"/>
    <w:rsid w:val="00E863C7"/>
    <w:rsid w:val="00EA1A03"/>
    <w:rsid w:val="00EB447C"/>
    <w:rsid w:val="00EC6814"/>
    <w:rsid w:val="00ED5503"/>
    <w:rsid w:val="00ED7C44"/>
    <w:rsid w:val="00F1644F"/>
    <w:rsid w:val="00F408E3"/>
    <w:rsid w:val="00F43ED1"/>
    <w:rsid w:val="00F458D0"/>
    <w:rsid w:val="00F547AB"/>
    <w:rsid w:val="00F57361"/>
    <w:rsid w:val="00F622FB"/>
    <w:rsid w:val="00F678C1"/>
    <w:rsid w:val="00F76273"/>
    <w:rsid w:val="00FC5A50"/>
    <w:rsid w:val="00FD5C54"/>
    <w:rsid w:val="00FD5F79"/>
    <w:rsid w:val="00FD6B2A"/>
    <w:rsid w:val="00FE615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60E4010"/>
  <w15:chartTrackingRefBased/>
  <w15:docId w15:val="{913731A2-3176-43C3-B997-D926CAE8FD7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595959" w:themeColor="text1" w:themeTint="A6"/>
        <w:sz w:val="22"/>
        <w:szCs w:val="22"/>
        <w:lang w:val="en-US" w:eastAsia="en-US" w:bidi="ar-SA"/>
      </w:rPr>
    </w:rPrDefault>
    <w:pPrDefault>
      <w:pPr>
        <w:spacing w:before="120" w:after="200" w:line="264"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C71FE"/>
  </w:style>
  <w:style w:type="paragraph" w:styleId="Heading1">
    <w:name w:val="heading 1"/>
    <w:basedOn w:val="Normal"/>
    <w:next w:val="Normal"/>
    <w:link w:val="Heading1Char"/>
    <w:uiPriority w:val="9"/>
    <w:qFormat/>
    <w:rsid w:val="00333D0D"/>
    <w:pPr>
      <w:keepNext/>
      <w:keepLines/>
      <w:spacing w:before="600" w:after="60"/>
      <w:contextualSpacing/>
      <w:outlineLvl w:val="0"/>
    </w:pPr>
    <w:rPr>
      <w:rFonts w:asciiTheme="majorHAnsi" w:eastAsiaTheme="majorEastAsia" w:hAnsiTheme="majorHAnsi" w:cstheme="majorBidi"/>
      <w:color w:val="007789" w:themeColor="accent1" w:themeShade="BF"/>
      <w:sz w:val="32"/>
    </w:rPr>
  </w:style>
  <w:style w:type="paragraph" w:styleId="Heading2">
    <w:name w:val="heading 2"/>
    <w:basedOn w:val="Normal"/>
    <w:next w:val="Normal"/>
    <w:link w:val="Heading2Char"/>
    <w:uiPriority w:val="9"/>
    <w:unhideWhenUsed/>
    <w:qFormat/>
    <w:rsid w:val="00333D0D"/>
    <w:pPr>
      <w:keepNext/>
      <w:keepLines/>
      <w:spacing w:before="240" w:after="0"/>
      <w:contextualSpacing/>
      <w:outlineLvl w:val="1"/>
    </w:pPr>
    <w:rPr>
      <w:rFonts w:asciiTheme="majorHAnsi" w:eastAsiaTheme="majorEastAsia" w:hAnsiTheme="majorHAnsi" w:cstheme="majorBidi"/>
      <w:caps/>
      <w:color w:val="007789" w:themeColor="accent1" w:themeShade="BF"/>
      <w:sz w:val="24"/>
    </w:rPr>
  </w:style>
  <w:style w:type="paragraph" w:styleId="Heading3">
    <w:name w:val="heading 3"/>
    <w:basedOn w:val="Normal"/>
    <w:next w:val="Normal"/>
    <w:link w:val="Heading3Char"/>
    <w:uiPriority w:val="9"/>
    <w:unhideWhenUsed/>
    <w:qFormat/>
    <w:rsid w:val="002554CD"/>
    <w:pPr>
      <w:keepNext/>
      <w:keepLines/>
      <w:spacing w:before="40" w:after="0"/>
      <w:outlineLvl w:val="2"/>
    </w:pPr>
    <w:rPr>
      <w:rFonts w:asciiTheme="majorHAnsi" w:eastAsiaTheme="majorEastAsia" w:hAnsiTheme="majorHAnsi" w:cstheme="majorBidi"/>
      <w:color w:val="004F5B" w:themeColor="accent1" w:themeShade="7F"/>
      <w:sz w:val="24"/>
      <w:szCs w:val="24"/>
    </w:rPr>
  </w:style>
  <w:style w:type="paragraph" w:styleId="Heading6">
    <w:name w:val="heading 6"/>
    <w:basedOn w:val="Normal"/>
    <w:next w:val="Normal"/>
    <w:link w:val="Heading6Char"/>
    <w:uiPriority w:val="9"/>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Heading7">
    <w:name w:val="heading 7"/>
    <w:basedOn w:val="Normal"/>
    <w:next w:val="Normal"/>
    <w:link w:val="Heading7Char"/>
    <w:uiPriority w:val="9"/>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Heading8">
    <w:name w:val="heading 8"/>
    <w:basedOn w:val="Normal"/>
    <w:next w:val="Normal"/>
    <w:link w:val="Heading8Char"/>
    <w:uiPriority w:val="9"/>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Heading9">
    <w:name w:val="heading 9"/>
    <w:basedOn w:val="Normal"/>
    <w:next w:val="Normal"/>
    <w:link w:val="Heading9Char"/>
    <w:uiPriority w:val="9"/>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33D0D"/>
    <w:rPr>
      <w:rFonts w:asciiTheme="majorHAnsi" w:eastAsiaTheme="majorEastAsia" w:hAnsiTheme="majorHAnsi" w:cstheme="majorBidi"/>
      <w:color w:val="007789" w:themeColor="accent1" w:themeShade="BF"/>
      <w:sz w:val="32"/>
    </w:rPr>
  </w:style>
  <w:style w:type="character" w:customStyle="1" w:styleId="Heading2Char">
    <w:name w:val="Heading 2 Char"/>
    <w:basedOn w:val="DefaultParagraphFont"/>
    <w:link w:val="Heading2"/>
    <w:uiPriority w:val="9"/>
    <w:rsid w:val="00333D0D"/>
    <w:rPr>
      <w:rFonts w:asciiTheme="majorHAnsi" w:eastAsiaTheme="majorEastAsia" w:hAnsiTheme="majorHAnsi" w:cstheme="majorBidi"/>
      <w:caps/>
      <w:color w:val="007789" w:themeColor="accent1" w:themeShade="BF"/>
      <w:sz w:val="24"/>
    </w:rPr>
  </w:style>
  <w:style w:type="paragraph" w:customStyle="1" w:styleId="ContactInfo">
    <w:name w:val="Contact Info"/>
    <w:basedOn w:val="Normal"/>
    <w:uiPriority w:val="4"/>
    <w:qFormat/>
    <w:rsid w:val="00C6554A"/>
    <w:pPr>
      <w:spacing w:before="0" w:after="0"/>
      <w:jc w:val="center"/>
    </w:pPr>
  </w:style>
  <w:style w:type="paragraph" w:styleId="ListBullet">
    <w:name w:val="List Bullet"/>
    <w:basedOn w:val="Normal"/>
    <w:uiPriority w:val="10"/>
    <w:unhideWhenUsed/>
    <w:qFormat/>
    <w:rsid w:val="00C6554A"/>
    <w:pPr>
      <w:numPr>
        <w:numId w:val="4"/>
      </w:numPr>
    </w:pPr>
  </w:style>
  <w:style w:type="paragraph" w:styleId="Title">
    <w:name w:val="Title"/>
    <w:basedOn w:val="Normal"/>
    <w:link w:val="TitleChar"/>
    <w:uiPriority w:val="2"/>
    <w:unhideWhenUsed/>
    <w:qFormat/>
    <w:rsid w:val="00333D0D"/>
    <w:pPr>
      <w:spacing w:before="480" w:after="40" w:line="240" w:lineRule="auto"/>
      <w:contextualSpacing/>
      <w:jc w:val="center"/>
    </w:pPr>
    <w:rPr>
      <w:rFonts w:asciiTheme="majorHAnsi" w:eastAsiaTheme="majorEastAsia" w:hAnsiTheme="majorHAnsi" w:cstheme="majorBidi"/>
      <w:color w:val="007789" w:themeColor="accent1" w:themeShade="BF"/>
      <w:kern w:val="28"/>
      <w:sz w:val="60"/>
    </w:rPr>
  </w:style>
  <w:style w:type="character" w:customStyle="1" w:styleId="TitleChar">
    <w:name w:val="Title Char"/>
    <w:basedOn w:val="DefaultParagraphFont"/>
    <w:link w:val="Title"/>
    <w:uiPriority w:val="2"/>
    <w:rsid w:val="00333D0D"/>
    <w:rPr>
      <w:rFonts w:asciiTheme="majorHAnsi" w:eastAsiaTheme="majorEastAsia" w:hAnsiTheme="majorHAnsi" w:cstheme="majorBidi"/>
      <w:color w:val="007789" w:themeColor="accent1" w:themeShade="BF"/>
      <w:kern w:val="28"/>
      <w:sz w:val="60"/>
    </w:rPr>
  </w:style>
  <w:style w:type="paragraph" w:styleId="Subtitle">
    <w:name w:val="Subtitle"/>
    <w:basedOn w:val="Normal"/>
    <w:link w:val="SubtitleChar"/>
    <w:uiPriority w:val="3"/>
    <w:unhideWhenUsed/>
    <w:qFormat/>
    <w:rsid w:val="00333D0D"/>
    <w:pPr>
      <w:numPr>
        <w:ilvl w:val="1"/>
      </w:numPr>
      <w:spacing w:before="0" w:after="480"/>
      <w:contextualSpacing/>
      <w:jc w:val="center"/>
    </w:pPr>
    <w:rPr>
      <w:rFonts w:asciiTheme="majorHAnsi" w:eastAsiaTheme="majorEastAsia" w:hAnsiTheme="majorHAnsi" w:cstheme="majorBidi"/>
      <w:caps/>
      <w:sz w:val="26"/>
    </w:rPr>
  </w:style>
  <w:style w:type="character" w:customStyle="1" w:styleId="SubtitleChar">
    <w:name w:val="Subtitle Char"/>
    <w:basedOn w:val="DefaultParagraphFont"/>
    <w:link w:val="Subtitle"/>
    <w:uiPriority w:val="3"/>
    <w:rsid w:val="00333D0D"/>
    <w:rPr>
      <w:rFonts w:asciiTheme="majorHAnsi" w:eastAsiaTheme="majorEastAsia" w:hAnsiTheme="majorHAnsi" w:cstheme="majorBidi"/>
      <w:caps/>
      <w:sz w:val="26"/>
    </w:rPr>
  </w:style>
  <w:style w:type="paragraph" w:styleId="Footer">
    <w:name w:val="footer"/>
    <w:basedOn w:val="Normal"/>
    <w:link w:val="FooterChar"/>
    <w:uiPriority w:val="99"/>
    <w:unhideWhenUsed/>
    <w:rsid w:val="00C6554A"/>
    <w:pPr>
      <w:spacing w:before="0" w:after="0" w:line="240" w:lineRule="auto"/>
      <w:jc w:val="right"/>
    </w:pPr>
    <w:rPr>
      <w:caps/>
    </w:rPr>
  </w:style>
  <w:style w:type="character" w:customStyle="1" w:styleId="FooterChar">
    <w:name w:val="Footer Char"/>
    <w:basedOn w:val="DefaultParagraphFont"/>
    <w:link w:val="Footer"/>
    <w:uiPriority w:val="99"/>
    <w:rsid w:val="00C6554A"/>
    <w:rPr>
      <w:caps/>
    </w:rPr>
  </w:style>
  <w:style w:type="paragraph" w:customStyle="1" w:styleId="Photo">
    <w:name w:val="Photo"/>
    <w:basedOn w:val="Normal"/>
    <w:uiPriority w:val="1"/>
    <w:qFormat/>
    <w:rsid w:val="00C6554A"/>
    <w:pPr>
      <w:spacing w:before="0" w:after="0" w:line="240" w:lineRule="auto"/>
      <w:jc w:val="center"/>
    </w:pPr>
  </w:style>
  <w:style w:type="paragraph" w:styleId="Header">
    <w:name w:val="header"/>
    <w:basedOn w:val="Normal"/>
    <w:link w:val="HeaderChar"/>
    <w:uiPriority w:val="99"/>
    <w:unhideWhenUsed/>
    <w:rsid w:val="00C6554A"/>
    <w:pPr>
      <w:spacing w:before="0" w:after="0" w:line="240" w:lineRule="auto"/>
    </w:pPr>
  </w:style>
  <w:style w:type="character" w:customStyle="1" w:styleId="HeaderChar">
    <w:name w:val="Header Char"/>
    <w:basedOn w:val="DefaultParagraphFont"/>
    <w:link w:val="Header"/>
    <w:uiPriority w:val="99"/>
    <w:rsid w:val="00C6554A"/>
    <w:rPr>
      <w:color w:val="595959" w:themeColor="text1" w:themeTint="A6"/>
      <w:sz w:val="20"/>
      <w:szCs w:val="20"/>
      <w:lang w:eastAsia="ja-JP"/>
    </w:rPr>
  </w:style>
  <w:style w:type="paragraph" w:styleId="ListNumber">
    <w:name w:val="List Number"/>
    <w:basedOn w:val="Normal"/>
    <w:uiPriority w:val="11"/>
    <w:unhideWhenUsed/>
    <w:qFormat/>
    <w:rsid w:val="00C6554A"/>
    <w:pPr>
      <w:numPr>
        <w:numId w:val="3"/>
      </w:numPr>
      <w:contextualSpacing/>
    </w:pPr>
  </w:style>
  <w:style w:type="character" w:customStyle="1" w:styleId="Heading3Char">
    <w:name w:val="Heading 3 Char"/>
    <w:basedOn w:val="DefaultParagraphFont"/>
    <w:link w:val="Heading3"/>
    <w:uiPriority w:val="9"/>
    <w:rsid w:val="00C6554A"/>
    <w:rPr>
      <w:rFonts w:asciiTheme="majorHAnsi" w:eastAsiaTheme="majorEastAsia" w:hAnsiTheme="majorHAnsi" w:cstheme="majorBidi"/>
      <w:color w:val="004F5B" w:themeColor="accent1" w:themeShade="7F"/>
      <w:sz w:val="24"/>
      <w:szCs w:val="24"/>
    </w:rPr>
  </w:style>
  <w:style w:type="character" w:customStyle="1" w:styleId="Heading8Char">
    <w:name w:val="Heading 8 Char"/>
    <w:basedOn w:val="DefaultParagraphFont"/>
    <w:link w:val="Heading8"/>
    <w:uiPriority w:val="9"/>
    <w:semiHidden/>
    <w:rsid w:val="00C6554A"/>
    <w:rPr>
      <w:rFonts w:asciiTheme="majorHAnsi" w:eastAsiaTheme="majorEastAsia" w:hAnsiTheme="majorHAnsi" w:cstheme="majorBidi"/>
      <w:color w:val="272727" w:themeColor="text1" w:themeTint="D8"/>
      <w:szCs w:val="21"/>
    </w:rPr>
  </w:style>
  <w:style w:type="character" w:customStyle="1" w:styleId="Heading9Char">
    <w:name w:val="Heading 9 Char"/>
    <w:basedOn w:val="DefaultParagraphFont"/>
    <w:link w:val="Heading9"/>
    <w:uiPriority w:val="9"/>
    <w:semiHidden/>
    <w:rsid w:val="00C6554A"/>
    <w:rPr>
      <w:rFonts w:asciiTheme="majorHAnsi" w:eastAsiaTheme="majorEastAsia" w:hAnsiTheme="majorHAnsi" w:cstheme="majorBidi"/>
      <w:i/>
      <w:iCs/>
      <w:color w:val="272727" w:themeColor="text1" w:themeTint="D8"/>
      <w:szCs w:val="21"/>
    </w:rPr>
  </w:style>
  <w:style w:type="character" w:styleId="IntenseEmphasis">
    <w:name w:val="Intense Emphasis"/>
    <w:basedOn w:val="DefaultParagraphFont"/>
    <w:uiPriority w:val="21"/>
    <w:semiHidden/>
    <w:unhideWhenUsed/>
    <w:qFormat/>
    <w:rsid w:val="00C6554A"/>
    <w:rPr>
      <w:i/>
      <w:iCs/>
      <w:color w:val="007789" w:themeColor="accent1" w:themeShade="BF"/>
    </w:rPr>
  </w:style>
  <w:style w:type="paragraph" w:styleId="IntenseQuote">
    <w:name w:val="Intense Quote"/>
    <w:basedOn w:val="Normal"/>
    <w:next w:val="Normal"/>
    <w:link w:val="IntenseQuoteChar"/>
    <w:uiPriority w:val="30"/>
    <w:semiHidden/>
    <w:unhideWhenUsed/>
    <w:qFormat/>
    <w:rsid w:val="00C6554A"/>
    <w:pPr>
      <w:pBdr>
        <w:top w:val="single" w:sz="4" w:space="10" w:color="007789" w:themeColor="accent1" w:themeShade="BF"/>
        <w:bottom w:val="single" w:sz="4" w:space="10" w:color="007789" w:themeColor="accent1" w:themeShade="BF"/>
      </w:pBdr>
      <w:spacing w:before="360" w:after="360"/>
      <w:ind w:left="864" w:right="864"/>
      <w:jc w:val="center"/>
    </w:pPr>
    <w:rPr>
      <w:i/>
      <w:iCs/>
      <w:color w:val="007789" w:themeColor="accent1" w:themeShade="BF"/>
    </w:rPr>
  </w:style>
  <w:style w:type="character" w:customStyle="1" w:styleId="IntenseQuoteChar">
    <w:name w:val="Intense Quote Char"/>
    <w:basedOn w:val="DefaultParagraphFont"/>
    <w:link w:val="IntenseQuote"/>
    <w:uiPriority w:val="30"/>
    <w:semiHidden/>
    <w:rsid w:val="00C6554A"/>
    <w:rPr>
      <w:i/>
      <w:iCs/>
      <w:color w:val="007789" w:themeColor="accent1" w:themeShade="BF"/>
    </w:rPr>
  </w:style>
  <w:style w:type="character" w:styleId="IntenseReference">
    <w:name w:val="Intense Reference"/>
    <w:basedOn w:val="DefaultParagraphFont"/>
    <w:uiPriority w:val="32"/>
    <w:semiHidden/>
    <w:unhideWhenUsed/>
    <w:qFormat/>
    <w:rsid w:val="00C6554A"/>
    <w:rPr>
      <w:b/>
      <w:bCs/>
      <w:caps w:val="0"/>
      <w:smallCaps/>
      <w:color w:val="007789" w:themeColor="accent1" w:themeShade="BF"/>
      <w:spacing w:val="5"/>
    </w:rPr>
  </w:style>
  <w:style w:type="paragraph" w:styleId="Caption">
    <w:name w:val="caption"/>
    <w:basedOn w:val="Normal"/>
    <w:next w:val="Normal"/>
    <w:uiPriority w:val="35"/>
    <w:semiHidden/>
    <w:unhideWhenUsed/>
    <w:qFormat/>
    <w:rsid w:val="00C6554A"/>
    <w:pPr>
      <w:spacing w:before="0" w:line="240" w:lineRule="auto"/>
    </w:pPr>
    <w:rPr>
      <w:i/>
      <w:iCs/>
      <w:color w:val="4E5B6F" w:themeColor="text2"/>
      <w:szCs w:val="18"/>
    </w:rPr>
  </w:style>
  <w:style w:type="paragraph" w:styleId="BalloonText">
    <w:name w:val="Balloon Text"/>
    <w:basedOn w:val="Normal"/>
    <w:link w:val="BalloonTextChar"/>
    <w:uiPriority w:val="99"/>
    <w:semiHidden/>
    <w:unhideWhenUsed/>
    <w:rsid w:val="00C6554A"/>
    <w:pPr>
      <w:spacing w:before="0" w:after="0" w:line="240" w:lineRule="auto"/>
    </w:pPr>
    <w:rPr>
      <w:rFonts w:ascii="Segoe UI" w:hAnsi="Segoe UI" w:cs="Segoe UI"/>
      <w:szCs w:val="18"/>
    </w:rPr>
  </w:style>
  <w:style w:type="character" w:customStyle="1" w:styleId="BalloonTextChar">
    <w:name w:val="Balloon Text Char"/>
    <w:basedOn w:val="DefaultParagraphFont"/>
    <w:link w:val="BalloonText"/>
    <w:uiPriority w:val="99"/>
    <w:semiHidden/>
    <w:rsid w:val="00C6554A"/>
    <w:rPr>
      <w:rFonts w:ascii="Segoe UI" w:hAnsi="Segoe UI" w:cs="Segoe UI"/>
      <w:szCs w:val="18"/>
    </w:rPr>
  </w:style>
  <w:style w:type="paragraph" w:styleId="BlockText">
    <w:name w:val="Block Text"/>
    <w:basedOn w:val="Normal"/>
    <w:uiPriority w:val="99"/>
    <w:semiHidden/>
    <w:unhideWhenUsed/>
    <w:rsid w:val="00C6554A"/>
    <w:pPr>
      <w:pBdr>
        <w:top w:val="single" w:sz="2" w:space="10" w:color="007789" w:themeColor="accent1" w:themeShade="BF"/>
        <w:left w:val="single" w:sz="2" w:space="10" w:color="007789" w:themeColor="accent1" w:themeShade="BF"/>
        <w:bottom w:val="single" w:sz="2" w:space="10" w:color="007789" w:themeColor="accent1" w:themeShade="BF"/>
        <w:right w:val="single" w:sz="2" w:space="10" w:color="007789" w:themeColor="accent1" w:themeShade="BF"/>
      </w:pBdr>
      <w:ind w:left="1152" w:right="1152"/>
    </w:pPr>
    <w:rPr>
      <w:rFonts w:eastAsiaTheme="minorEastAsia"/>
      <w:i/>
      <w:iCs/>
      <w:color w:val="007789" w:themeColor="accent1" w:themeShade="BF"/>
    </w:rPr>
  </w:style>
  <w:style w:type="paragraph" w:styleId="BodyText3">
    <w:name w:val="Body Text 3"/>
    <w:basedOn w:val="Normal"/>
    <w:link w:val="BodyText3Char"/>
    <w:uiPriority w:val="99"/>
    <w:semiHidden/>
    <w:unhideWhenUsed/>
    <w:rsid w:val="00C6554A"/>
    <w:pPr>
      <w:spacing w:after="120"/>
    </w:pPr>
    <w:rPr>
      <w:szCs w:val="16"/>
    </w:rPr>
  </w:style>
  <w:style w:type="character" w:customStyle="1" w:styleId="BodyText3Char">
    <w:name w:val="Body Text 3 Char"/>
    <w:basedOn w:val="DefaultParagraphFont"/>
    <w:link w:val="BodyText3"/>
    <w:uiPriority w:val="99"/>
    <w:semiHidden/>
    <w:rsid w:val="00C6554A"/>
    <w:rPr>
      <w:szCs w:val="16"/>
    </w:rPr>
  </w:style>
  <w:style w:type="paragraph" w:styleId="BodyTextIndent3">
    <w:name w:val="Body Text Indent 3"/>
    <w:basedOn w:val="Normal"/>
    <w:link w:val="BodyTextIndent3Char"/>
    <w:uiPriority w:val="99"/>
    <w:semiHidden/>
    <w:unhideWhenUsed/>
    <w:rsid w:val="00C6554A"/>
    <w:pPr>
      <w:spacing w:after="120"/>
      <w:ind w:left="360"/>
    </w:pPr>
    <w:rPr>
      <w:szCs w:val="16"/>
    </w:rPr>
  </w:style>
  <w:style w:type="character" w:customStyle="1" w:styleId="BodyTextIndent3Char">
    <w:name w:val="Body Text Indent 3 Char"/>
    <w:basedOn w:val="DefaultParagraphFont"/>
    <w:link w:val="BodyTextIndent3"/>
    <w:uiPriority w:val="99"/>
    <w:semiHidden/>
    <w:rsid w:val="00C6554A"/>
    <w:rPr>
      <w:szCs w:val="16"/>
    </w:rPr>
  </w:style>
  <w:style w:type="character" w:styleId="CommentReference">
    <w:name w:val="annotation reference"/>
    <w:basedOn w:val="DefaultParagraphFont"/>
    <w:uiPriority w:val="99"/>
    <w:semiHidden/>
    <w:unhideWhenUsed/>
    <w:rsid w:val="00C6554A"/>
    <w:rPr>
      <w:sz w:val="22"/>
      <w:szCs w:val="16"/>
    </w:rPr>
  </w:style>
  <w:style w:type="paragraph" w:styleId="CommentText">
    <w:name w:val="annotation text"/>
    <w:basedOn w:val="Normal"/>
    <w:link w:val="CommentTextChar"/>
    <w:uiPriority w:val="99"/>
    <w:semiHidden/>
    <w:unhideWhenUsed/>
    <w:rsid w:val="00C6554A"/>
    <w:pPr>
      <w:spacing w:line="240" w:lineRule="auto"/>
    </w:pPr>
    <w:rPr>
      <w:szCs w:val="20"/>
    </w:rPr>
  </w:style>
  <w:style w:type="character" w:customStyle="1" w:styleId="CommentTextChar">
    <w:name w:val="Comment Text Char"/>
    <w:basedOn w:val="DefaultParagraphFont"/>
    <w:link w:val="CommentText"/>
    <w:uiPriority w:val="99"/>
    <w:semiHidden/>
    <w:rsid w:val="00C6554A"/>
    <w:rPr>
      <w:szCs w:val="20"/>
    </w:rPr>
  </w:style>
  <w:style w:type="paragraph" w:styleId="CommentSubject">
    <w:name w:val="annotation subject"/>
    <w:basedOn w:val="CommentText"/>
    <w:next w:val="CommentText"/>
    <w:link w:val="CommentSubjectChar"/>
    <w:uiPriority w:val="99"/>
    <w:semiHidden/>
    <w:unhideWhenUsed/>
    <w:rsid w:val="00C6554A"/>
    <w:rPr>
      <w:b/>
      <w:bCs/>
    </w:rPr>
  </w:style>
  <w:style w:type="character" w:customStyle="1" w:styleId="CommentSubjectChar">
    <w:name w:val="Comment Subject Char"/>
    <w:basedOn w:val="CommentTextChar"/>
    <w:link w:val="CommentSubject"/>
    <w:uiPriority w:val="99"/>
    <w:semiHidden/>
    <w:rsid w:val="00C6554A"/>
    <w:rPr>
      <w:b/>
      <w:bCs/>
      <w:szCs w:val="20"/>
    </w:rPr>
  </w:style>
  <w:style w:type="paragraph" w:styleId="DocumentMap">
    <w:name w:val="Document Map"/>
    <w:basedOn w:val="Normal"/>
    <w:link w:val="DocumentMapChar"/>
    <w:uiPriority w:val="99"/>
    <w:semiHidden/>
    <w:unhideWhenUsed/>
    <w:rsid w:val="00C6554A"/>
    <w:pPr>
      <w:spacing w:before="0" w:after="0" w:line="240" w:lineRule="auto"/>
    </w:pPr>
    <w:rPr>
      <w:rFonts w:ascii="Segoe UI" w:hAnsi="Segoe UI" w:cs="Segoe UI"/>
      <w:szCs w:val="16"/>
    </w:rPr>
  </w:style>
  <w:style w:type="character" w:customStyle="1" w:styleId="DocumentMapChar">
    <w:name w:val="Document Map Char"/>
    <w:basedOn w:val="DefaultParagraphFont"/>
    <w:link w:val="DocumentMap"/>
    <w:uiPriority w:val="99"/>
    <w:semiHidden/>
    <w:rsid w:val="00C6554A"/>
    <w:rPr>
      <w:rFonts w:ascii="Segoe UI" w:hAnsi="Segoe UI" w:cs="Segoe UI"/>
      <w:szCs w:val="16"/>
    </w:rPr>
  </w:style>
  <w:style w:type="paragraph" w:styleId="EndnoteText">
    <w:name w:val="endnote text"/>
    <w:basedOn w:val="Normal"/>
    <w:link w:val="EndnoteTextChar"/>
    <w:uiPriority w:val="99"/>
    <w:semiHidden/>
    <w:unhideWhenUsed/>
    <w:rsid w:val="00C6554A"/>
    <w:pPr>
      <w:spacing w:before="0" w:after="0" w:line="240" w:lineRule="auto"/>
    </w:pPr>
    <w:rPr>
      <w:szCs w:val="20"/>
    </w:rPr>
  </w:style>
  <w:style w:type="character" w:customStyle="1" w:styleId="EndnoteTextChar">
    <w:name w:val="Endnote Text Char"/>
    <w:basedOn w:val="DefaultParagraphFont"/>
    <w:link w:val="EndnoteText"/>
    <w:uiPriority w:val="99"/>
    <w:semiHidden/>
    <w:rsid w:val="00C6554A"/>
    <w:rPr>
      <w:szCs w:val="20"/>
    </w:rPr>
  </w:style>
  <w:style w:type="paragraph" w:styleId="EnvelopeReturn">
    <w:name w:val="envelope return"/>
    <w:basedOn w:val="Normal"/>
    <w:uiPriority w:val="99"/>
    <w:semiHidden/>
    <w:unhideWhenUsed/>
    <w:rsid w:val="00C6554A"/>
    <w:pPr>
      <w:spacing w:before="0" w:after="0" w:line="240" w:lineRule="auto"/>
    </w:pPr>
    <w:rPr>
      <w:rFonts w:asciiTheme="majorHAnsi" w:eastAsiaTheme="majorEastAsia" w:hAnsiTheme="majorHAnsi" w:cstheme="majorBidi"/>
      <w:szCs w:val="20"/>
    </w:rPr>
  </w:style>
  <w:style w:type="character" w:styleId="FollowedHyperlink">
    <w:name w:val="FollowedHyperlink"/>
    <w:basedOn w:val="DefaultParagraphFont"/>
    <w:uiPriority w:val="99"/>
    <w:semiHidden/>
    <w:unhideWhenUsed/>
    <w:rsid w:val="00C6554A"/>
    <w:rPr>
      <w:color w:val="007789" w:themeColor="accent1" w:themeShade="BF"/>
      <w:u w:val="single"/>
    </w:rPr>
  </w:style>
  <w:style w:type="paragraph" w:styleId="FootnoteText">
    <w:name w:val="footnote text"/>
    <w:basedOn w:val="Normal"/>
    <w:link w:val="FootnoteTextChar"/>
    <w:uiPriority w:val="99"/>
    <w:semiHidden/>
    <w:unhideWhenUsed/>
    <w:rsid w:val="00C6554A"/>
    <w:pPr>
      <w:spacing w:before="0" w:after="0" w:line="240" w:lineRule="auto"/>
    </w:pPr>
    <w:rPr>
      <w:szCs w:val="20"/>
    </w:rPr>
  </w:style>
  <w:style w:type="character" w:customStyle="1" w:styleId="FootnoteTextChar">
    <w:name w:val="Footnote Text Char"/>
    <w:basedOn w:val="DefaultParagraphFont"/>
    <w:link w:val="FootnoteText"/>
    <w:uiPriority w:val="99"/>
    <w:semiHidden/>
    <w:rsid w:val="00C6554A"/>
    <w:rPr>
      <w:szCs w:val="20"/>
    </w:rPr>
  </w:style>
  <w:style w:type="character" w:styleId="HTMLCode">
    <w:name w:val="HTML Code"/>
    <w:basedOn w:val="DefaultParagraphFont"/>
    <w:uiPriority w:val="99"/>
    <w:semiHidden/>
    <w:unhideWhenUsed/>
    <w:rsid w:val="00C6554A"/>
    <w:rPr>
      <w:rFonts w:ascii="Consolas" w:hAnsi="Consolas"/>
      <w:sz w:val="22"/>
      <w:szCs w:val="20"/>
    </w:rPr>
  </w:style>
  <w:style w:type="character" w:styleId="HTMLKeyboard">
    <w:name w:val="HTML Keyboard"/>
    <w:basedOn w:val="DefaultParagraphFont"/>
    <w:uiPriority w:val="99"/>
    <w:semiHidden/>
    <w:unhideWhenUsed/>
    <w:rsid w:val="00C6554A"/>
    <w:rPr>
      <w:rFonts w:ascii="Consolas" w:hAnsi="Consolas"/>
      <w:sz w:val="22"/>
      <w:szCs w:val="20"/>
    </w:rPr>
  </w:style>
  <w:style w:type="paragraph" w:styleId="HTMLPreformatted">
    <w:name w:val="HTML Preformatted"/>
    <w:basedOn w:val="Normal"/>
    <w:link w:val="HTMLPreformattedChar"/>
    <w:uiPriority w:val="99"/>
    <w:semiHidden/>
    <w:unhideWhenUsed/>
    <w:rsid w:val="00C6554A"/>
    <w:pPr>
      <w:spacing w:before="0" w:after="0" w:line="240" w:lineRule="auto"/>
    </w:pPr>
    <w:rPr>
      <w:rFonts w:ascii="Consolas" w:hAnsi="Consolas"/>
      <w:szCs w:val="20"/>
    </w:rPr>
  </w:style>
  <w:style w:type="character" w:customStyle="1" w:styleId="HTMLPreformattedChar">
    <w:name w:val="HTML Preformatted Char"/>
    <w:basedOn w:val="DefaultParagraphFont"/>
    <w:link w:val="HTMLPreformatted"/>
    <w:uiPriority w:val="99"/>
    <w:semiHidden/>
    <w:rsid w:val="00C6554A"/>
    <w:rPr>
      <w:rFonts w:ascii="Consolas" w:hAnsi="Consolas"/>
      <w:szCs w:val="20"/>
    </w:rPr>
  </w:style>
  <w:style w:type="character" w:styleId="HTMLTypewriter">
    <w:name w:val="HTML Typewriter"/>
    <w:basedOn w:val="DefaultParagraphFont"/>
    <w:uiPriority w:val="99"/>
    <w:semiHidden/>
    <w:unhideWhenUsed/>
    <w:rsid w:val="00C6554A"/>
    <w:rPr>
      <w:rFonts w:ascii="Consolas" w:hAnsi="Consolas"/>
      <w:sz w:val="22"/>
      <w:szCs w:val="20"/>
    </w:rPr>
  </w:style>
  <w:style w:type="character" w:styleId="Hyperlink">
    <w:name w:val="Hyperlink"/>
    <w:basedOn w:val="DefaultParagraphFont"/>
    <w:uiPriority w:val="99"/>
    <w:unhideWhenUsed/>
    <w:rsid w:val="00C6554A"/>
    <w:rPr>
      <w:color w:val="835D00" w:themeColor="accent3" w:themeShade="80"/>
      <w:u w:val="single"/>
    </w:rPr>
  </w:style>
  <w:style w:type="paragraph" w:styleId="MacroText">
    <w:name w:val="macro"/>
    <w:link w:val="MacroTextChar"/>
    <w:uiPriority w:val="99"/>
    <w:semiHidden/>
    <w:unhideWhenUsed/>
    <w:rsid w:val="00C6554A"/>
    <w:pPr>
      <w:tabs>
        <w:tab w:val="left" w:pos="480"/>
        <w:tab w:val="left" w:pos="960"/>
        <w:tab w:val="left" w:pos="1440"/>
        <w:tab w:val="left" w:pos="1920"/>
        <w:tab w:val="left" w:pos="2400"/>
        <w:tab w:val="left" w:pos="2880"/>
        <w:tab w:val="left" w:pos="3360"/>
        <w:tab w:val="left" w:pos="3840"/>
        <w:tab w:val="left" w:pos="4320"/>
      </w:tabs>
      <w:spacing w:after="0"/>
    </w:pPr>
    <w:rPr>
      <w:rFonts w:ascii="Consolas" w:hAnsi="Consolas"/>
      <w:szCs w:val="20"/>
    </w:rPr>
  </w:style>
  <w:style w:type="character" w:customStyle="1" w:styleId="MacroTextChar">
    <w:name w:val="Macro Text Char"/>
    <w:basedOn w:val="DefaultParagraphFont"/>
    <w:link w:val="MacroText"/>
    <w:uiPriority w:val="99"/>
    <w:semiHidden/>
    <w:rsid w:val="00C6554A"/>
    <w:rPr>
      <w:rFonts w:ascii="Consolas" w:hAnsi="Consolas"/>
      <w:szCs w:val="20"/>
    </w:rPr>
  </w:style>
  <w:style w:type="character" w:styleId="PlaceholderText">
    <w:name w:val="Placeholder Text"/>
    <w:basedOn w:val="DefaultParagraphFont"/>
    <w:uiPriority w:val="99"/>
    <w:semiHidden/>
    <w:rsid w:val="00C6554A"/>
    <w:rPr>
      <w:color w:val="595959" w:themeColor="text1" w:themeTint="A6"/>
    </w:rPr>
  </w:style>
  <w:style w:type="paragraph" w:styleId="PlainText">
    <w:name w:val="Plain Text"/>
    <w:basedOn w:val="Normal"/>
    <w:link w:val="PlainTextChar"/>
    <w:uiPriority w:val="99"/>
    <w:semiHidden/>
    <w:unhideWhenUsed/>
    <w:rsid w:val="00C6554A"/>
    <w:pPr>
      <w:spacing w:before="0" w:after="0" w:line="240" w:lineRule="auto"/>
    </w:pPr>
    <w:rPr>
      <w:rFonts w:ascii="Consolas" w:hAnsi="Consolas"/>
      <w:szCs w:val="21"/>
    </w:rPr>
  </w:style>
  <w:style w:type="character" w:customStyle="1" w:styleId="PlainTextChar">
    <w:name w:val="Plain Text Char"/>
    <w:basedOn w:val="DefaultParagraphFont"/>
    <w:link w:val="PlainText"/>
    <w:uiPriority w:val="99"/>
    <w:semiHidden/>
    <w:rsid w:val="00C6554A"/>
    <w:rPr>
      <w:rFonts w:ascii="Consolas" w:hAnsi="Consolas"/>
      <w:szCs w:val="21"/>
    </w:rPr>
  </w:style>
  <w:style w:type="character" w:customStyle="1" w:styleId="Heading7Char">
    <w:name w:val="Heading 7 Char"/>
    <w:basedOn w:val="DefaultParagraphFont"/>
    <w:link w:val="Heading7"/>
    <w:uiPriority w:val="9"/>
    <w:semiHidden/>
    <w:rsid w:val="002554CD"/>
    <w:rPr>
      <w:rFonts w:asciiTheme="majorHAnsi" w:eastAsiaTheme="majorEastAsia" w:hAnsiTheme="majorHAnsi" w:cstheme="majorBidi"/>
      <w:i/>
      <w:iCs/>
      <w:color w:val="004F5B" w:themeColor="accent1" w:themeShade="7F"/>
    </w:rPr>
  </w:style>
  <w:style w:type="character" w:customStyle="1" w:styleId="Heading6Char">
    <w:name w:val="Heading 6 Char"/>
    <w:basedOn w:val="DefaultParagraphFont"/>
    <w:link w:val="Heading6"/>
    <w:uiPriority w:val="9"/>
    <w:semiHidden/>
    <w:rsid w:val="002554CD"/>
    <w:rPr>
      <w:rFonts w:asciiTheme="majorHAnsi" w:eastAsiaTheme="majorEastAsia" w:hAnsiTheme="majorHAnsi" w:cstheme="majorBidi"/>
      <w:color w:val="004F5B" w:themeColor="accent1" w:themeShade="7F"/>
    </w:rPr>
  </w:style>
  <w:style w:type="paragraph" w:styleId="ListParagraph">
    <w:name w:val="List Paragraph"/>
    <w:basedOn w:val="Normal"/>
    <w:uiPriority w:val="34"/>
    <w:unhideWhenUsed/>
    <w:qFormat/>
    <w:rsid w:val="00541A18"/>
    <w:pPr>
      <w:ind w:left="720"/>
      <w:contextualSpacing/>
    </w:pPr>
  </w:style>
  <w:style w:type="table" w:styleId="TableGrid">
    <w:name w:val="Table Grid"/>
    <w:basedOn w:val="TableNormal"/>
    <w:uiPriority w:val="39"/>
    <w:rsid w:val="00F678C1"/>
    <w:pPr>
      <w:spacing w:before="0"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E40E48"/>
    <w:rPr>
      <w:color w:val="605E5C"/>
      <w:shd w:val="clear" w:color="auto" w:fill="E1DFDD"/>
    </w:rPr>
  </w:style>
  <w:style w:type="paragraph" w:styleId="NormalWeb">
    <w:name w:val="Normal (Web)"/>
    <w:basedOn w:val="Normal"/>
    <w:uiPriority w:val="99"/>
    <w:semiHidden/>
    <w:unhideWhenUsed/>
    <w:rsid w:val="00F43ED1"/>
    <w:pPr>
      <w:spacing w:before="100" w:beforeAutospacing="1" w:after="100" w:afterAutospacing="1" w:line="240" w:lineRule="auto"/>
    </w:pPr>
    <w:rPr>
      <w:rFonts w:ascii="Times New Roman" w:eastAsia="Times New Roman" w:hAnsi="Times New Roman" w:cs="Times New Roman"/>
      <w:color w:val="auto"/>
      <w:sz w:val="24"/>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26640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footer" Target="foot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omar-\AppData\Roaming\Microsoft\Templates\Student%20report%20with%20photo.dotx" TargetMode="External"/></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Student report with photo</Template>
  <TotalTime>1103</TotalTime>
  <Pages>12</Pages>
  <Words>1660</Words>
  <Characters>9467</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Omar Rashad</dc:creator>
  <cp:keywords/>
  <dc:description/>
  <cp:lastModifiedBy>Omar Rashad</cp:lastModifiedBy>
  <cp:revision>228</cp:revision>
  <dcterms:created xsi:type="dcterms:W3CDTF">2023-08-23T21:13:00Z</dcterms:created>
  <dcterms:modified xsi:type="dcterms:W3CDTF">2023-09-07T21:02:00Z</dcterms:modified>
</cp:coreProperties>
</file>